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805A" w14:textId="77777777" w:rsidR="00032A93" w:rsidRDefault="00032A93">
      <w:pPr>
        <w:pStyle w:val="5"/>
      </w:pPr>
      <w:r>
        <w:rPr>
          <w:rFonts w:hint="eastAsia"/>
        </w:rPr>
        <w:t>Project Document</w:t>
      </w:r>
    </w:p>
    <w:p w14:paraId="1CE1EF57" w14:textId="77777777" w:rsidR="00032A93" w:rsidRDefault="00000000">
      <w:pPr>
        <w:pStyle w:val="a8"/>
        <w:spacing w:before="1800" w:after="180"/>
        <w:ind w:right="600"/>
      </w:pPr>
      <w:r>
        <w:pict w14:anchorId="7E9237F4">
          <v:line id="_x0000_s2053" style="position:absolute;left:0;text-align:left;z-index:2;mso-position-vertical-relative:page" from="180pt,117.2pt" to="423pt,117.2pt" strokecolor="#ddd">
            <w10:wrap anchory="page"/>
          </v:line>
        </w:pict>
      </w:r>
      <w:r>
        <w:pict w14:anchorId="4A79798F">
          <v:rect id="_x0000_s2051" style="position:absolute;left:0;text-align:left;margin-left:396pt;margin-top:117.2pt;width:27pt;height:639pt;z-index:1;mso-position-vertical-relative:page" fillcolor="#ddd" stroked="f">
            <w10:wrap anchory="page"/>
          </v:rect>
        </w:pict>
      </w:r>
    </w:p>
    <w:p w14:paraId="22A78CC9" w14:textId="77777777" w:rsidR="00032A93" w:rsidRPr="005B5025" w:rsidRDefault="000F6035" w:rsidP="00EC64CD">
      <w:pPr>
        <w:pStyle w:val="a9"/>
        <w:spacing w:afterLines="0" w:after="240"/>
        <w:rPr>
          <w:spacing w:val="0"/>
        </w:rPr>
      </w:pPr>
      <w:r w:rsidRPr="005B5025">
        <w:rPr>
          <w:spacing w:val="0"/>
        </w:rPr>
        <w:t>Product Backlog</w:t>
      </w:r>
    </w:p>
    <w:p w14:paraId="10D0CCFF" w14:textId="77777777" w:rsidR="006D5CF6" w:rsidRDefault="006D5CF6" w:rsidP="006D5CF6"/>
    <w:p w14:paraId="3554FB2D" w14:textId="77777777" w:rsidR="00EC64CD" w:rsidRDefault="00EC64CD" w:rsidP="006D5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751"/>
      </w:tblGrid>
      <w:tr w:rsidR="00EC64CD" w14:paraId="51FE4490" w14:textId="77777777" w:rsidTr="00ED6AB6">
        <w:trPr>
          <w:trHeight w:val="1044"/>
        </w:trPr>
        <w:tc>
          <w:tcPr>
            <w:tcW w:w="1951" w:type="dxa"/>
            <w:vAlign w:val="center"/>
          </w:tcPr>
          <w:p w14:paraId="1834AB17" w14:textId="77777777" w:rsidR="00EC64CD" w:rsidRDefault="00EC64CD" w:rsidP="00EC64CD">
            <w:pPr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 w:hint="eastAsia"/>
                <w:sz w:val="24"/>
              </w:rPr>
              <w:t>P</w:t>
            </w:r>
            <w:r>
              <w:rPr>
                <w:rFonts w:ascii="맑은 고딕" w:eastAsia="맑은 고딕" w:hAnsi="맑은 고딕"/>
                <w:sz w:val="24"/>
              </w:rPr>
              <w:t>roject Name</w:t>
            </w:r>
          </w:p>
        </w:tc>
        <w:tc>
          <w:tcPr>
            <w:tcW w:w="6751" w:type="dxa"/>
            <w:vAlign w:val="center"/>
          </w:tcPr>
          <w:p w14:paraId="37945E9B" w14:textId="77777777" w:rsidR="0082159E" w:rsidRDefault="00000000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SafeCrowd</w:t>
            </w:r>
            <w:proofErr w:type="spellEnd"/>
            <w:r>
              <w:rPr>
                <w:rFonts w:ascii="맑은 고딕" w:eastAsia="맑은 고딕" w:hAnsi="맑은 고딕"/>
              </w:rPr>
              <w:t>: ECS 게임 엔진 기반 군중 행동 시뮬레이션 및 의사결정 지원 시스템</w:t>
            </w:r>
          </w:p>
        </w:tc>
      </w:tr>
    </w:tbl>
    <w:p w14:paraId="22992381" w14:textId="77777777" w:rsidR="006D5CF6" w:rsidRDefault="006D5CF6" w:rsidP="006D5CF6"/>
    <w:p w14:paraId="67F3C183" w14:textId="77777777" w:rsidR="00E11E5B" w:rsidRDefault="00E11E5B" w:rsidP="006D5CF6"/>
    <w:p w14:paraId="0D539A88" w14:textId="77777777" w:rsidR="00FA52A8" w:rsidRDefault="00FA52A8" w:rsidP="006D5CF6"/>
    <w:p w14:paraId="5B5C0203" w14:textId="77777777" w:rsidR="00FA52A8" w:rsidRDefault="00FA52A8" w:rsidP="006D5CF6"/>
    <w:p w14:paraId="73C6062D" w14:textId="77777777" w:rsidR="00FA52A8" w:rsidRDefault="00FA52A8" w:rsidP="006D5CF6"/>
    <w:p w14:paraId="0EE7EB6E" w14:textId="77777777" w:rsidR="00FA52A8" w:rsidRDefault="00FA52A8" w:rsidP="006D5CF6"/>
    <w:p w14:paraId="723F90D5" w14:textId="77777777" w:rsidR="00FA52A8" w:rsidRDefault="00FA52A8" w:rsidP="006D5CF6"/>
    <w:p w14:paraId="0BA42C39" w14:textId="77777777" w:rsidR="00FA52A8" w:rsidRDefault="00FA52A8" w:rsidP="006D5CF6"/>
    <w:p w14:paraId="34414F77" w14:textId="77777777" w:rsidR="00774590" w:rsidRDefault="00774590" w:rsidP="006D5CF6"/>
    <w:p w14:paraId="48924A04" w14:textId="77777777" w:rsidR="00FA52A8" w:rsidRDefault="00FA52A8" w:rsidP="006D5CF6"/>
    <w:p w14:paraId="2F2E67BA" w14:textId="77777777" w:rsidR="00FA52A8" w:rsidRDefault="00FA52A8" w:rsidP="006D5CF6"/>
    <w:p w14:paraId="224E101B" w14:textId="77777777" w:rsidR="00FA52A8" w:rsidRDefault="00FA52A8" w:rsidP="00FA52A8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02조</w:t>
      </w:r>
    </w:p>
    <w:p w14:paraId="27CCA4DE" w14:textId="77777777" w:rsidR="00FA52A8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14:paraId="70DD8FF1" w14:textId="77777777" w:rsidR="00EC64CD" w:rsidRDefault="00EC64CD" w:rsidP="00EC64CD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202002520 은민수</w:t>
      </w:r>
    </w:p>
    <w:p w14:paraId="7EE812B3" w14:textId="77777777" w:rsidR="00EC64CD" w:rsidRDefault="00EC64CD" w:rsidP="00EC64CD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202102629 김준용</w:t>
      </w:r>
    </w:p>
    <w:p w14:paraId="28224A80" w14:textId="77777777" w:rsidR="00EC64CD" w:rsidRDefault="00EC64CD" w:rsidP="00EC64CD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202202546 </w:t>
      </w:r>
      <w:proofErr w:type="spellStart"/>
      <w:r>
        <w:rPr>
          <w:rFonts w:ascii="맑은 고딕" w:eastAsia="맑은 고딕" w:hAnsi="맑은 고딕"/>
        </w:rPr>
        <w:t>금소현</w:t>
      </w:r>
      <w:proofErr w:type="spellEnd"/>
    </w:p>
    <w:p w14:paraId="4690D283" w14:textId="77777777" w:rsidR="00FA52A8" w:rsidRDefault="00FA52A8" w:rsidP="00FA52A8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202302543 김학찬</w:t>
      </w:r>
    </w:p>
    <w:p w14:paraId="3CE8C667" w14:textId="77777777" w:rsidR="00FA52A8" w:rsidRDefault="00FA52A8" w:rsidP="00FA52A8">
      <w:pPr>
        <w:ind w:firstLineChars="1984" w:firstLine="3968"/>
        <w:rPr>
          <w:rFonts w:ascii="맑은 고딕" w:eastAsia="맑은 고딕" w:hAnsi="맑은 고딕"/>
        </w:rPr>
        <w:sectPr w:rsidR="00FA52A8">
          <w:headerReference w:type="default" r:id="rId8"/>
          <w:footerReference w:type="default" r:id="rId9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>
        <w:rPr>
          <w:rFonts w:ascii="맑은 고딕" w:eastAsia="맑은 고딕" w:hAnsi="맑은 고딕"/>
        </w:rPr>
        <w:t>지도교수: 고영준 교수님</w:t>
      </w:r>
    </w:p>
    <w:p w14:paraId="49103CF4" w14:textId="77777777" w:rsidR="00032A93" w:rsidRDefault="00032A93">
      <w:pPr>
        <w:pStyle w:val="ab"/>
        <w:spacing w:after="360"/>
      </w:pPr>
      <w:r>
        <w:rPr>
          <w:rFonts w:hint="eastAsia"/>
        </w:rPr>
        <w:lastRenderedPageBreak/>
        <w:t>Document 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5"/>
        <w:gridCol w:w="1434"/>
        <w:gridCol w:w="5400"/>
        <w:gridCol w:w="1223"/>
      </w:tblGrid>
      <w:tr w:rsidR="00032A93" w14:paraId="392B71FF" w14:textId="77777777">
        <w:tc>
          <w:tcPr>
            <w:tcW w:w="645" w:type="dxa"/>
            <w:shd w:val="clear" w:color="auto" w:fill="B3B3B3"/>
          </w:tcPr>
          <w:p w14:paraId="0EFF26D3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Rev#</w:t>
            </w:r>
          </w:p>
        </w:tc>
        <w:tc>
          <w:tcPr>
            <w:tcW w:w="1434" w:type="dxa"/>
            <w:shd w:val="clear" w:color="auto" w:fill="B3B3B3"/>
          </w:tcPr>
          <w:p w14:paraId="6D811962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5400" w:type="dxa"/>
            <w:shd w:val="clear" w:color="auto" w:fill="B3B3B3"/>
          </w:tcPr>
          <w:p w14:paraId="0CB7AF4E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Affected Section</w:t>
            </w:r>
          </w:p>
        </w:tc>
        <w:tc>
          <w:tcPr>
            <w:tcW w:w="1223" w:type="dxa"/>
            <w:shd w:val="clear" w:color="auto" w:fill="B3B3B3"/>
          </w:tcPr>
          <w:p w14:paraId="7DCCE99F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Author</w:t>
            </w:r>
          </w:p>
        </w:tc>
      </w:tr>
      <w:tr w:rsidR="00EC64CD" w14:paraId="666DB61C" w14:textId="77777777">
        <w:tc>
          <w:tcPr>
            <w:tcW w:w="645" w:type="dxa"/>
          </w:tcPr>
          <w:p w14:paraId="52C11994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434" w:type="dxa"/>
          </w:tcPr>
          <w:p w14:paraId="54FF29B7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2026/04/01</w:t>
            </w:r>
          </w:p>
        </w:tc>
        <w:tc>
          <w:tcPr>
            <w:tcW w:w="5400" w:type="dxa"/>
          </w:tcPr>
          <w:p w14:paraId="5BF04159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초안 작성</w:t>
            </w:r>
          </w:p>
        </w:tc>
        <w:tc>
          <w:tcPr>
            <w:tcW w:w="1223" w:type="dxa"/>
          </w:tcPr>
          <w:p w14:paraId="2B07D471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김준용</w:t>
            </w:r>
          </w:p>
        </w:tc>
      </w:tr>
      <w:tr w:rsidR="00EC64CD" w14:paraId="0102A087" w14:textId="77777777">
        <w:tc>
          <w:tcPr>
            <w:tcW w:w="645" w:type="dxa"/>
          </w:tcPr>
          <w:p w14:paraId="19F03FD1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1434" w:type="dxa"/>
          </w:tcPr>
          <w:p w14:paraId="30CD0121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2026/04/03</w:t>
            </w:r>
          </w:p>
        </w:tc>
        <w:tc>
          <w:tcPr>
            <w:tcW w:w="5400" w:type="dxa"/>
          </w:tcPr>
          <w:p w14:paraId="43B11E6A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수정</w:t>
            </w:r>
          </w:p>
        </w:tc>
        <w:tc>
          <w:tcPr>
            <w:tcW w:w="1223" w:type="dxa"/>
          </w:tcPr>
          <w:p w14:paraId="7CE890A9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김학찬</w:t>
            </w:r>
          </w:p>
        </w:tc>
      </w:tr>
      <w:tr w:rsidR="00EC64CD" w14:paraId="24EBC63D" w14:textId="77777777">
        <w:tc>
          <w:tcPr>
            <w:tcW w:w="645" w:type="dxa"/>
          </w:tcPr>
          <w:p w14:paraId="5CD51BB4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34" w:type="dxa"/>
          </w:tcPr>
          <w:p w14:paraId="7694BF3A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400" w:type="dxa"/>
          </w:tcPr>
          <w:p w14:paraId="4378FC85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23" w:type="dxa"/>
          </w:tcPr>
          <w:p w14:paraId="137C5C40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</w:tr>
      <w:tr w:rsidR="00EC64CD" w14:paraId="1CE3B0B5" w14:textId="77777777">
        <w:tc>
          <w:tcPr>
            <w:tcW w:w="645" w:type="dxa"/>
          </w:tcPr>
          <w:p w14:paraId="0420D47A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34" w:type="dxa"/>
          </w:tcPr>
          <w:p w14:paraId="7A83F647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400" w:type="dxa"/>
          </w:tcPr>
          <w:p w14:paraId="338BF735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23" w:type="dxa"/>
          </w:tcPr>
          <w:p w14:paraId="1B977802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</w:tr>
    </w:tbl>
    <w:p w14:paraId="65FECA45" w14:textId="77777777" w:rsidR="00032A93" w:rsidRDefault="00032A93">
      <w:pPr>
        <w:pStyle w:val="a4"/>
        <w:tabs>
          <w:tab w:val="clear" w:pos="4252"/>
          <w:tab w:val="clear" w:pos="8504"/>
        </w:tabs>
        <w:snapToGrid/>
      </w:pPr>
    </w:p>
    <w:p w14:paraId="7AA2B3F2" w14:textId="77777777" w:rsidR="00032A93" w:rsidRDefault="00032A93" w:rsidP="000F6035">
      <w:pPr>
        <w:pStyle w:val="10"/>
        <w:spacing w:before="540" w:after="360"/>
      </w:pPr>
      <w:r>
        <w:br w:type="page"/>
      </w:r>
      <w:bookmarkStart w:id="0" w:name="_Toc508474794"/>
      <w:bookmarkStart w:id="1" w:name="_Toc513955113"/>
      <w:bookmarkStart w:id="2" w:name="_Toc221730040"/>
      <w:r w:rsidR="000F6035">
        <w:lastRenderedPageBreak/>
        <w:t>Backlog Document Header</w:t>
      </w:r>
      <w:bookmarkEnd w:id="0"/>
      <w:bookmarkEnd w:id="1"/>
      <w:bookmarkEnd w:id="2"/>
    </w:p>
    <w:p w14:paraId="4EDE46EB" w14:textId="77777777" w:rsidR="00032A93" w:rsidRPr="004D1082" w:rsidRDefault="000F6035" w:rsidP="004D1082">
      <w:pPr>
        <w:pStyle w:val="new1"/>
      </w:pPr>
      <w:r>
        <w:t xml:space="preserve">Project Name: </w:t>
      </w:r>
      <w:proofErr w:type="spellStart"/>
      <w:r>
        <w:t>SafeCrowd</w:t>
      </w:r>
      <w:proofErr w:type="spellEnd"/>
      <w:r>
        <w:t>: ECS 게임 엔진 기반 군중 행동 시뮬레이션 및 의사결정 지원 시스템</w:t>
      </w:r>
    </w:p>
    <w:p w14:paraId="405396E3" w14:textId="77777777" w:rsidR="000F6035" w:rsidRPr="004D1082" w:rsidRDefault="000F6035" w:rsidP="004D1082">
      <w:pPr>
        <w:pStyle w:val="new1"/>
      </w:pPr>
      <w:r>
        <w:t>Version: v1.0</w:t>
      </w:r>
    </w:p>
    <w:p w14:paraId="61D0636C" w14:textId="77777777" w:rsidR="000F6035" w:rsidRPr="004D1082" w:rsidRDefault="000F6035" w:rsidP="004D1082">
      <w:pPr>
        <w:pStyle w:val="new1"/>
      </w:pPr>
      <w:proofErr w:type="gramStart"/>
      <w:r>
        <w:t>작성일 /</w:t>
      </w:r>
      <w:proofErr w:type="gramEnd"/>
      <w:r>
        <w:t xml:space="preserve"> 수정일: 2026/04/</w:t>
      </w:r>
      <w:proofErr w:type="gramStart"/>
      <w:r>
        <w:t>01 /</w:t>
      </w:r>
      <w:proofErr w:type="gramEnd"/>
      <w:r>
        <w:t xml:space="preserve"> 2026/04/03</w:t>
      </w:r>
    </w:p>
    <w:p w14:paraId="128301BA" w14:textId="77777777" w:rsidR="000F6035" w:rsidRPr="004D1082" w:rsidRDefault="000F6035" w:rsidP="004D1082">
      <w:pPr>
        <w:pStyle w:val="new1"/>
      </w:pPr>
      <w:r>
        <w:t>Product Owner (PO): 02조 공동</w:t>
      </w:r>
    </w:p>
    <w:p w14:paraId="46E5E7BB" w14:textId="77777777" w:rsidR="000F6035" w:rsidRPr="004D1082" w:rsidRDefault="000F6035" w:rsidP="004D1082">
      <w:pPr>
        <w:pStyle w:val="new1"/>
      </w:pPr>
      <w:r>
        <w:t>Scrum Master (SM): 02조 공동</w:t>
      </w:r>
    </w:p>
    <w:p w14:paraId="7CF7BC62" w14:textId="77777777" w:rsidR="00032A93" w:rsidRPr="004D1082" w:rsidRDefault="000F6035" w:rsidP="004D1082">
      <w:pPr>
        <w:pStyle w:val="new1"/>
        <w:rPr>
          <w:kern w:val="2"/>
        </w:rPr>
      </w:pPr>
      <w:r>
        <w:t xml:space="preserve">팀원: 은민수, 김준용, </w:t>
      </w:r>
      <w:proofErr w:type="spellStart"/>
      <w:r>
        <w:t>금소현</w:t>
      </w:r>
      <w:proofErr w:type="spellEnd"/>
      <w:r>
        <w:t>, 김학찬</w:t>
      </w:r>
    </w:p>
    <w:p w14:paraId="5801857A" w14:textId="77634A99" w:rsidR="00032A93" w:rsidRDefault="00032A93" w:rsidP="00161849">
      <w:pPr>
        <w:pStyle w:val="10"/>
        <w:spacing w:before="540" w:after="360"/>
      </w:pPr>
      <w:r>
        <w:br w:type="page"/>
      </w:r>
      <w:bookmarkStart w:id="3" w:name="_Toc513955116"/>
      <w:bookmarkStart w:id="4" w:name="_Toc221730041"/>
      <w:r w:rsidR="00B50ABB">
        <w:rPr>
          <w:rFonts w:hint="eastAsia"/>
        </w:rPr>
        <w:lastRenderedPageBreak/>
        <w:t>P</w:t>
      </w:r>
      <w:r w:rsidR="00B50ABB">
        <w:t xml:space="preserve">roduct Vision &amp; Success </w:t>
      </w:r>
      <w:bookmarkEnd w:id="3"/>
      <w:r w:rsidR="00B50ABB">
        <w:t>Metrics</w:t>
      </w:r>
      <w:bookmarkEnd w:id="4"/>
    </w:p>
    <w:p w14:paraId="4D6A7A47" w14:textId="77777777" w:rsidR="00826B10" w:rsidRDefault="00B50ABB" w:rsidP="001940D1">
      <w:pPr>
        <w:pStyle w:val="2"/>
        <w:spacing w:before="360" w:after="360"/>
        <w:ind w:left="970"/>
      </w:pPr>
      <w:bookmarkStart w:id="5" w:name="_Toc221730042"/>
      <w:r>
        <w:rPr>
          <w:rFonts w:hint="eastAsia"/>
        </w:rPr>
        <w:t>P</w:t>
      </w:r>
      <w:r>
        <w:t>roduct Vision</w:t>
      </w:r>
      <w:bookmarkEnd w:id="5"/>
    </w:p>
    <w:p w14:paraId="08E1D149" w14:textId="77777777" w:rsidR="0082159E" w:rsidRDefault="00000000">
      <w:pPr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/>
        </w:rPr>
        <w:t>SafeCrowd</w:t>
      </w:r>
      <w:proofErr w:type="spellEnd"/>
      <w:r>
        <w:rPr>
          <w:rFonts w:ascii="맑은 고딕" w:eastAsia="맑은 고딕" w:hAnsi="맑은 고딕"/>
        </w:rPr>
        <w:t>는 건물 관리자, 행사장 운영자, 안전관리자, 건축·공간 설계자, 재난 대응 담당자가 실제 공간 구조를 반영한 군중 이동 시뮬레이션을 직접 구성하고 비교할 수 있게 하는 데스크톱 시스템이다.</w:t>
      </w:r>
    </w:p>
    <w:p w14:paraId="5A2688AD" w14:textId="77777777" w:rsidR="0082159E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이 시스템은 실제 훈련을 반복하기 어려운 상황에서 병목, 정체, 압력 집중, 낙상, 역방향·교차 흐름, 탈출 지연 같은 위험을 사전에 식별하도록 돕는다.</w:t>
      </w:r>
    </w:p>
    <w:p w14:paraId="135646AB" w14:textId="77777777" w:rsidR="0082159E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사용자는 DXF 등으로부터 공간 구조를 불러오고, 출구 개방·폐쇄, 통제 구역, 순차 퇴장, 시야 저하 같은 운영 조건을 손쉽게 바꿔 여러 대안 시나리오를 만든다.</w:t>
      </w:r>
    </w:p>
    <w:p w14:paraId="6FE1BE39" w14:textId="77777777" w:rsidR="0082159E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시스템은 각 시나리오를 반복 가능하게 실행하고, 위험 </w:t>
      </w:r>
      <w:proofErr w:type="spellStart"/>
      <w:r>
        <w:rPr>
          <w:rFonts w:ascii="맑은 고딕" w:eastAsia="맑은 고딕" w:hAnsi="맑은 고딕"/>
        </w:rPr>
        <w:t>히트맵과</w:t>
      </w:r>
      <w:proofErr w:type="spellEnd"/>
      <w:r>
        <w:rPr>
          <w:rFonts w:ascii="맑은 고딕" w:eastAsia="맑은 고딕" w:hAnsi="맑은 고딕"/>
        </w:rPr>
        <w:t xml:space="preserve"> 핵심 안전 지표를 통해 어떤 운영안과 설계안이 더 안전한지 비교 가능한 근거를 제공한다. 또한 분석 결과를 바탕으로 출구 추가 개방, 순차 퇴장, 통제 구역 재설정, 일방통행 전환 같은 운영 대안 후보를 우선순위와 근거와 함께 제안한다.</w:t>
      </w:r>
    </w:p>
    <w:p w14:paraId="424B8213" w14:textId="77777777" w:rsidR="0082159E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궁극적으로 </w:t>
      </w:r>
      <w:proofErr w:type="spellStart"/>
      <w:r>
        <w:rPr>
          <w:rFonts w:ascii="맑은 고딕" w:eastAsia="맑은 고딕" w:hAnsi="맑은 고딕"/>
        </w:rPr>
        <w:t>SafeCrowd</w:t>
      </w:r>
      <w:proofErr w:type="spellEnd"/>
      <w:r>
        <w:rPr>
          <w:rFonts w:ascii="맑은 고딕" w:eastAsia="맑은 고딕" w:hAnsi="맑은 고딕"/>
        </w:rPr>
        <w:t>는 전문가 전용 범용 시뮬레이터가 아니라, 비전문가도 이해 가능한 UI와 설명 가능한 위험 지표를 갖춘 안전 의사결정 지원 도구를 목표로 한다.</w:t>
      </w:r>
    </w:p>
    <w:p w14:paraId="65C9E5FF" w14:textId="77777777" w:rsidR="00826B10" w:rsidRDefault="001940D1" w:rsidP="001940D1">
      <w:pPr>
        <w:pStyle w:val="2"/>
        <w:tabs>
          <w:tab w:val="clear" w:pos="567"/>
          <w:tab w:val="num" w:pos="993"/>
        </w:tabs>
        <w:spacing w:before="360" w:after="360"/>
        <w:ind w:left="403" w:firstLine="0"/>
      </w:pPr>
      <w:r>
        <w:t>Success Metrics (</w:t>
      </w:r>
      <w:r>
        <w:t>정량</w:t>
      </w:r>
      <w:r>
        <w:t xml:space="preserve"> </w:t>
      </w:r>
      <w:r>
        <w:t>목표</w:t>
      </w:r>
      <w:r>
        <w:t>)</w:t>
      </w:r>
    </w:p>
    <w:p w14:paraId="754FFCF6" w14:textId="77777777" w:rsidR="00C555B1" w:rsidRPr="00C555B1" w:rsidRDefault="00C555B1" w:rsidP="00C555B1">
      <w:pPr>
        <w:pStyle w:val="new1"/>
      </w:pPr>
      <w:r w:rsidRPr="00C555B1">
        <w:rPr>
          <w:rFonts w:hint="eastAsia"/>
        </w:rPr>
        <w:t xml:space="preserve">하나의 공간 도면으로 </w:t>
      </w:r>
      <w:proofErr w:type="spellStart"/>
      <w:r w:rsidRPr="00C555B1">
        <w:rPr>
          <w:rFonts w:hint="eastAsia"/>
        </w:rPr>
        <w:t>기준안</w:t>
      </w:r>
      <w:proofErr w:type="spellEnd"/>
      <w:r w:rsidRPr="00C555B1">
        <w:rPr>
          <w:rFonts w:hint="eastAsia"/>
        </w:rPr>
        <w:t xml:space="preserve"> 1개와 대안 2개 이상을 구성하고 비교할 수 있다.</w:t>
      </w:r>
    </w:p>
    <w:p w14:paraId="5CFBE65E" w14:textId="77777777" w:rsidR="00C555B1" w:rsidRDefault="00C555B1" w:rsidP="00C555B1">
      <w:pPr>
        <w:pStyle w:val="new1"/>
      </w:pPr>
      <w:r>
        <w:t>대표 시나리오에서 1,000명 규모의 군중 시뮬레이션을 안정적으로 실행할 수 있다.</w:t>
      </w:r>
    </w:p>
    <w:p w14:paraId="2B877C92" w14:textId="77777777" w:rsidR="00C555B1" w:rsidRDefault="00C555B1" w:rsidP="00C555B1">
      <w:pPr>
        <w:pStyle w:val="new1"/>
      </w:pPr>
      <w:r>
        <w:t xml:space="preserve">총 대피 시간, 90%·95% 대피 시간, 최대 밀도, 압박 위험, 낙상, </w:t>
      </w:r>
      <w:proofErr w:type="spellStart"/>
      <w:r>
        <w:t>미대피</w:t>
      </w:r>
      <w:proofErr w:type="spellEnd"/>
      <w:r>
        <w:t xml:space="preserve"> 인원 등 핵심 안전 지표 6종 이상을 자동 산출한다.</w:t>
      </w:r>
    </w:p>
    <w:p w14:paraId="6AB0BF0C" w14:textId="77777777" w:rsidR="00C555B1" w:rsidRDefault="00C555B1" w:rsidP="00C555B1">
      <w:pPr>
        <w:pStyle w:val="new1"/>
      </w:pPr>
      <w:r>
        <w:t xml:space="preserve">위험 </w:t>
      </w:r>
      <w:proofErr w:type="spellStart"/>
      <w:r>
        <w:t>히트맵으로</w:t>
      </w:r>
      <w:proofErr w:type="spellEnd"/>
      <w:r>
        <w:t xml:space="preserve"> 시나리오별 위험 구역과 변화 정도를 직관적으로 비교할 수 있다.</w:t>
      </w:r>
    </w:p>
    <w:p w14:paraId="4C10450D" w14:textId="77777777" w:rsidR="00C555B1" w:rsidRDefault="00C555B1" w:rsidP="00C555B1">
      <w:pPr>
        <w:pStyle w:val="new1"/>
      </w:pPr>
      <w:bookmarkStart w:id="6" w:name="_Toc513955119"/>
      <w:r>
        <w:t>분석 결과를 바탕으로 운영 대안 3개 이상을 추천하고, 각 대안의 변경 항목과 추천 근거를 함께 제시한다.</w:t>
      </w:r>
    </w:p>
    <w:p w14:paraId="4E52D8C5" w14:textId="77777777" w:rsidR="00032A93" w:rsidRPr="00CB734D" w:rsidRDefault="001156B5" w:rsidP="00B57CAD">
      <w:pPr>
        <w:pStyle w:val="10"/>
        <w:spacing w:before="540" w:after="360"/>
        <w:rPr>
          <w:rFonts w:ascii="맑은 고딕" w:eastAsia="맑은 고딕" w:hAnsi="맑은 고딕"/>
        </w:rPr>
      </w:pPr>
      <w:r>
        <w:br w:type="page"/>
      </w:r>
      <w:bookmarkStart w:id="7" w:name="_Toc221730044"/>
      <w:r w:rsidR="004D1082" w:rsidRPr="00CB734D">
        <w:rPr>
          <w:rFonts w:ascii="맑은 고딕" w:eastAsia="맑은 고딕" w:hAnsi="맑은 고딕" w:hint="eastAsia"/>
        </w:rPr>
        <w:lastRenderedPageBreak/>
        <w:t xml:space="preserve">전체 </w:t>
      </w:r>
      <w:r w:rsidR="004D1082" w:rsidRPr="00CB734D">
        <w:rPr>
          <w:rFonts w:ascii="맑은 고딕" w:eastAsia="맑은 고딕" w:hAnsi="맑은 고딕"/>
        </w:rPr>
        <w:t xml:space="preserve">Epic </w:t>
      </w:r>
      <w:r w:rsidR="004D1082" w:rsidRPr="00CB734D">
        <w:rPr>
          <w:rFonts w:ascii="맑은 고딕" w:eastAsia="맑은 고딕" w:hAnsi="맑은 고딕" w:hint="eastAsia"/>
        </w:rPr>
        <w:t xml:space="preserve">구조 </w:t>
      </w:r>
      <w:bookmarkEnd w:id="6"/>
      <w:r w:rsidR="004D1082" w:rsidRPr="00CB734D">
        <w:rPr>
          <w:rFonts w:ascii="맑은 고딕" w:eastAsia="맑은 고딕" w:hAnsi="맑은 고딕"/>
        </w:rPr>
        <w:t>(</w:t>
      </w:r>
      <w:r w:rsidR="004D1082" w:rsidRPr="00CB734D">
        <w:rPr>
          <w:rFonts w:ascii="맑은 고딕" w:eastAsia="맑은 고딕" w:hAnsi="맑은 고딕" w:hint="eastAsia"/>
        </w:rPr>
        <w:t>도메인 기준)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3832"/>
        <w:gridCol w:w="3832"/>
      </w:tblGrid>
      <w:tr w:rsidR="00CB734D" w:rsidRPr="00CB734D" w14:paraId="2B56B71F" w14:textId="77777777" w:rsidTr="003D2FB6">
        <w:tc>
          <w:tcPr>
            <w:tcW w:w="1056" w:type="dxa"/>
            <w:tcBorders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5B52D9CD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Epic ID</w:t>
            </w:r>
          </w:p>
        </w:tc>
        <w:tc>
          <w:tcPr>
            <w:tcW w:w="383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147A7E51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Epic 이름</w:t>
            </w:r>
          </w:p>
        </w:tc>
        <w:tc>
          <w:tcPr>
            <w:tcW w:w="383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A4CB208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설명</w:t>
            </w:r>
          </w:p>
        </w:tc>
      </w:tr>
      <w:tr w:rsidR="00CB734D" w14:paraId="262A8E7A" w14:textId="77777777" w:rsidTr="003D2FB6">
        <w:tc>
          <w:tcPr>
            <w:tcW w:w="1056" w:type="dxa"/>
            <w:tcBorders>
              <w:top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38BBEE6A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E1</w:t>
            </w:r>
          </w:p>
        </w:tc>
        <w:tc>
          <w:tcPr>
            <w:tcW w:w="3832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1CB61D4B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시설 레이아웃 입력 및 검증</w:t>
            </w:r>
          </w:p>
        </w:tc>
        <w:tc>
          <w:tcPr>
            <w:tcW w:w="3832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118E9659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실제 건물·행사장 구조를 불러오고 분석에 사용할 수 있는 공간 정보로 확정한다.</w:t>
            </w:r>
          </w:p>
        </w:tc>
      </w:tr>
      <w:tr w:rsidR="00CB734D" w:rsidRPr="00CB734D" w14:paraId="7CFC5788" w14:textId="77777777" w:rsidTr="00CB734D">
        <w:tc>
          <w:tcPr>
            <w:tcW w:w="105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14:paraId="49A8B65C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E2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6868D1AB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시나리오 구성 및 운영 계획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18407CB1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기준 시나리오와 대안 시나리오를 만들고 운영 이벤트를 정의한다.</w:t>
            </w:r>
          </w:p>
        </w:tc>
      </w:tr>
      <w:tr w:rsidR="00CB734D" w:rsidRPr="00CB734D" w14:paraId="7FED035F" w14:textId="77777777" w:rsidTr="00CB734D">
        <w:tc>
          <w:tcPr>
            <w:tcW w:w="105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14:paraId="77B6F650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E3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41144948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시뮬레이션 실행 및 재현 제어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424C307D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군중 배치 조건으로 시뮬레이션을 실행하고 반복 가능한 실험으로 관리한다.</w:t>
            </w:r>
          </w:p>
        </w:tc>
      </w:tr>
      <w:tr w:rsidR="00CB734D" w14:paraId="7E83B99C" w14:textId="77777777" w:rsidTr="00CB734D">
        <w:tc>
          <w:tcPr>
            <w:tcW w:w="105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14:paraId="42A75D28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E4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29AD94EF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위험 탐지 및 안전 지표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033760A8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군중 이동 중 어떤 위험이 어디서 얼마나 발생하는지 확인하게 한다.</w:t>
            </w:r>
          </w:p>
        </w:tc>
      </w:tr>
      <w:tr w:rsidR="00CB734D" w14:paraId="3882C735" w14:textId="77777777" w:rsidTr="00CB734D">
        <w:tc>
          <w:tcPr>
            <w:tcW w:w="105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14:paraId="1E7498CD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E5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7A16B614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결과 시각화 및 비교 분석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545413A7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위험 </w:t>
            </w:r>
            <w:proofErr w:type="spellStart"/>
            <w:r>
              <w:rPr>
                <w:rFonts w:ascii="맑은 고딕" w:eastAsia="맑은 고딕" w:hAnsi="맑은 고딕"/>
              </w:rPr>
              <w:t>히트맵과</w:t>
            </w:r>
            <w:proofErr w:type="spellEnd"/>
            <w:r>
              <w:rPr>
                <w:rFonts w:ascii="맑은 고딕" w:eastAsia="맑은 고딕" w:hAnsi="맑은 고딕"/>
              </w:rPr>
              <w:t xml:space="preserve"> 비교 지표를 통해 현재 상태와 대안 간 차이를 이해하게 한다.</w:t>
            </w:r>
          </w:p>
        </w:tc>
      </w:tr>
      <w:tr w:rsidR="0082159E" w14:paraId="281B205B" w14:textId="77777777">
        <w:tc>
          <w:tcPr>
            <w:tcW w:w="1056" w:type="dxa"/>
          </w:tcPr>
          <w:p w14:paraId="0C21186B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E6</w:t>
            </w:r>
          </w:p>
        </w:tc>
        <w:tc>
          <w:tcPr>
            <w:tcW w:w="3832" w:type="dxa"/>
          </w:tcPr>
          <w:p w14:paraId="6CB28461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운영 대안 추천</w:t>
            </w:r>
          </w:p>
        </w:tc>
        <w:tc>
          <w:tcPr>
            <w:tcW w:w="3832" w:type="dxa"/>
          </w:tcPr>
          <w:p w14:paraId="178D7055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분석 결과를 바탕으로 실행 가능한 운영 대안 후보를 우선순위와 근거와 함께 제안한다.</w:t>
            </w:r>
          </w:p>
        </w:tc>
      </w:tr>
      <w:tr w:rsidR="0082159E" w14:paraId="095E55FF" w14:textId="77777777">
        <w:tc>
          <w:tcPr>
            <w:tcW w:w="1056" w:type="dxa"/>
          </w:tcPr>
          <w:p w14:paraId="33B514BB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E7</w:t>
            </w:r>
          </w:p>
        </w:tc>
        <w:tc>
          <w:tcPr>
            <w:tcW w:w="3832" w:type="dxa"/>
          </w:tcPr>
          <w:p w14:paraId="44E92353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프로젝트 저장 및 보고</w:t>
            </w:r>
          </w:p>
        </w:tc>
        <w:tc>
          <w:tcPr>
            <w:tcW w:w="3832" w:type="dxa"/>
          </w:tcPr>
          <w:p w14:paraId="3EFCF561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프로젝트를 다시 열고 결과를 공유 가능한 형태로 남긴다.</w:t>
            </w:r>
          </w:p>
        </w:tc>
      </w:tr>
    </w:tbl>
    <w:p w14:paraId="0315BD41" w14:textId="77777777" w:rsidR="00A83DE5" w:rsidRDefault="00A83DE5" w:rsidP="00EC64CD">
      <w:pPr>
        <w:wordWrap/>
        <w:adjustRightInd w:val="0"/>
        <w:jc w:val="left"/>
      </w:pPr>
    </w:p>
    <w:p w14:paraId="740A2121" w14:textId="77777777" w:rsidR="00082E48" w:rsidRDefault="00082E48" w:rsidP="00EC64CD">
      <w:pPr>
        <w:wordWrap/>
        <w:adjustRightInd w:val="0"/>
        <w:jc w:val="left"/>
      </w:pPr>
    </w:p>
    <w:p w14:paraId="43A5E9E0" w14:textId="77777777" w:rsidR="00082E48" w:rsidRPr="00CB734D" w:rsidRDefault="00B57CAD" w:rsidP="00B57CAD">
      <w:pPr>
        <w:pStyle w:val="10"/>
        <w:spacing w:before="540" w:after="360"/>
        <w:rPr>
          <w:rFonts w:ascii="맑은 고딕" w:eastAsia="맑은 고딕" w:hAnsi="맑은 고딕"/>
        </w:rPr>
      </w:pPr>
      <w:r>
        <w:br w:type="page"/>
      </w:r>
      <w:bookmarkStart w:id="8" w:name="_Toc221730045"/>
      <w:r w:rsidRPr="00CB734D">
        <w:rPr>
          <w:rFonts w:ascii="맑은 고딕" w:eastAsia="맑은 고딕" w:hAnsi="맑은 고딕" w:hint="eastAsia"/>
        </w:rPr>
        <w:lastRenderedPageBreak/>
        <w:t xml:space="preserve">개별 </w:t>
      </w:r>
      <w:r w:rsidRPr="00CB734D">
        <w:rPr>
          <w:rFonts w:ascii="맑은 고딕" w:eastAsia="맑은 고딕" w:hAnsi="맑은 고딕"/>
        </w:rPr>
        <w:t xml:space="preserve">Epic </w:t>
      </w:r>
      <w:r w:rsidRPr="00CB734D">
        <w:rPr>
          <w:rFonts w:ascii="맑은 고딕" w:eastAsia="맑은 고딕" w:hAnsi="맑은 고딕" w:hint="eastAsia"/>
        </w:rPr>
        <w:t>내용</w:t>
      </w:r>
      <w:bookmarkEnd w:id="8"/>
    </w:p>
    <w:p w14:paraId="4F09FCBB" w14:textId="77777777" w:rsidR="0082159E" w:rsidRDefault="00000000">
      <w:pPr>
        <w:pStyle w:val="2"/>
        <w:spacing w:before="360" w:after="360"/>
      </w:pPr>
      <w:r>
        <w:t xml:space="preserve">E1 - </w:t>
      </w:r>
      <w:r>
        <w:t>시설</w:t>
      </w:r>
      <w:r>
        <w:t xml:space="preserve"> </w:t>
      </w:r>
      <w:r>
        <w:t>레이아웃</w:t>
      </w:r>
      <w:r>
        <w:t xml:space="preserve"> </w:t>
      </w:r>
      <w:r>
        <w:t>입력</w:t>
      </w:r>
      <w:r>
        <w:t xml:space="preserve"> </w:t>
      </w:r>
      <w:r>
        <w:t>및</w:t>
      </w:r>
      <w:r>
        <w:t xml:space="preserve"> </w:t>
      </w:r>
      <w:r>
        <w:t>검증</w:t>
      </w:r>
    </w:p>
    <w:p w14:paraId="4D318147" w14:textId="77777777" w:rsidR="0082159E" w:rsidRDefault="00000000">
      <w:pPr>
        <w:pStyle w:val="3"/>
        <w:spacing w:before="180" w:after="180"/>
      </w:pPr>
      <w:r>
        <w:t xml:space="preserve">US-01 </w:t>
      </w:r>
      <w:r>
        <w:t>도면</w:t>
      </w:r>
      <w:r>
        <w:t xml:space="preserve"> </w:t>
      </w:r>
      <w:r>
        <w:t>불러오기</w:t>
      </w:r>
    </w:p>
    <w:p w14:paraId="7F39577B" w14:textId="77777777" w:rsidR="0082159E" w:rsidRDefault="00000000">
      <w:pPr>
        <w:pStyle w:val="userstorystyle"/>
      </w:pPr>
      <w:r>
        <w:t>User Story</w:t>
      </w:r>
    </w:p>
    <w:p w14:paraId="55DE0FF4" w14:textId="77777777" w:rsidR="0082159E" w:rsidRPr="00496CF7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496CF7">
        <w:rPr>
          <w:b w:val="0"/>
          <w:bCs w:val="0"/>
        </w:rPr>
        <w:t>안전관리자로서 DXF 도면을 불러와 주요 구조 요소를 자동 인식하고 싶다. 그래야 실제 공간을 처음부터 다시 그리지 않고 빠르게 시뮬레이션 입력으로 전환할 수 있다.</w:t>
      </w:r>
    </w:p>
    <w:p w14:paraId="4316F0A9" w14:textId="77777777" w:rsidR="0082159E" w:rsidRPr="00496CF7" w:rsidRDefault="00000000">
      <w:pPr>
        <w:pStyle w:val="new1"/>
        <w:rPr>
          <w:b/>
          <w:bCs/>
        </w:rPr>
      </w:pPr>
      <w:r w:rsidRPr="00496CF7">
        <w:rPr>
          <w:b/>
          <w:bCs/>
        </w:rPr>
        <w:t>Acceptance Criteria</w:t>
      </w:r>
    </w:p>
    <w:p w14:paraId="621B683F" w14:textId="77777777" w:rsidR="0082159E" w:rsidRDefault="00000000" w:rsidP="00F97AE1">
      <w:pPr>
        <w:pStyle w:val="new1"/>
        <w:numPr>
          <w:ilvl w:val="0"/>
          <w:numId w:val="27"/>
        </w:numPr>
      </w:pPr>
      <w:r>
        <w:t>유효한 DXF 파일이 있을 때, 사용자가 파일을 선택하면, 시스템은 보행 가능 영역, 벽, 출구, 장애물을 추출한다.</w:t>
      </w:r>
    </w:p>
    <w:p w14:paraId="507B2575" w14:textId="77777777" w:rsidR="0082159E" w:rsidRDefault="00000000" w:rsidP="00F97AE1">
      <w:pPr>
        <w:pStyle w:val="new1"/>
        <w:numPr>
          <w:ilvl w:val="0"/>
          <w:numId w:val="27"/>
        </w:numPr>
      </w:pPr>
      <w:r>
        <w:t>도면 안에 여러 방식의 선과 도형 요소가 섞여 있을 때, 임포트를 수행하면, 시스템은 일관된 공간 정보로 정리한다.</w:t>
      </w:r>
    </w:p>
    <w:p w14:paraId="1F58DAEA" w14:textId="77777777" w:rsidR="0082159E" w:rsidRDefault="00000000" w:rsidP="00F97AE1">
      <w:pPr>
        <w:pStyle w:val="new1"/>
        <w:numPr>
          <w:ilvl w:val="0"/>
          <w:numId w:val="27"/>
        </w:numPr>
      </w:pPr>
      <w:r>
        <w:t>임포트가 끝나면, 사용자가 결과를 확인하면, 추출된 요소 수와 기본 검토 상태를 볼 수 있다.</w:t>
      </w:r>
    </w:p>
    <w:p w14:paraId="2ED2FB94" w14:textId="77777777" w:rsidR="0082159E" w:rsidRDefault="00000000" w:rsidP="00F97AE1">
      <w:pPr>
        <w:pStyle w:val="new1"/>
        <w:numPr>
          <w:ilvl w:val="0"/>
          <w:numId w:val="27"/>
        </w:numPr>
      </w:pPr>
      <w:r>
        <w:t>읽을 수 없는 파일이거나 지원하지 않는 형식이면, 임포트를 수행하면, 실패 원인과 차단 여부를 사용자에게 알려준다.</w:t>
      </w:r>
    </w:p>
    <w:p w14:paraId="6F0A3BEC" w14:textId="77777777" w:rsidR="0082159E" w:rsidRDefault="00000000">
      <w:pPr>
        <w:pStyle w:val="new1"/>
      </w:pPr>
      <w:r w:rsidRPr="00450871">
        <w:rPr>
          <w:b/>
          <w:bCs/>
        </w:rPr>
        <w:t>Priority:</w:t>
      </w:r>
      <w:r>
        <w:t xml:space="preserve"> Must</w:t>
      </w:r>
    </w:p>
    <w:p w14:paraId="76A9C0CC" w14:textId="77777777" w:rsidR="0082159E" w:rsidRDefault="00000000">
      <w:pPr>
        <w:pStyle w:val="new1"/>
      </w:pPr>
      <w:r w:rsidRPr="00450871">
        <w:rPr>
          <w:b/>
          <w:bCs/>
        </w:rPr>
        <w:t>Estimate (SP):</w:t>
      </w:r>
      <w:r>
        <w:t xml:space="preserve"> 8SP</w:t>
      </w:r>
    </w:p>
    <w:p w14:paraId="695639E2" w14:textId="77777777" w:rsidR="0082159E" w:rsidRDefault="0082159E"/>
    <w:p w14:paraId="2BF782F9" w14:textId="77777777" w:rsidR="0082159E" w:rsidRDefault="00000000">
      <w:pPr>
        <w:pStyle w:val="3"/>
        <w:spacing w:before="180" w:after="180"/>
      </w:pPr>
      <w:r>
        <w:t xml:space="preserve">US-02 </w:t>
      </w:r>
      <w:r>
        <w:t>구조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경고</w:t>
      </w:r>
      <w:r>
        <w:t xml:space="preserve"> </w:t>
      </w:r>
      <w:r>
        <w:t>확인</w:t>
      </w:r>
    </w:p>
    <w:p w14:paraId="51684533" w14:textId="77777777" w:rsidR="0082159E" w:rsidRDefault="00000000">
      <w:pPr>
        <w:pStyle w:val="userstorystyle"/>
      </w:pPr>
      <w:r>
        <w:t>User Story</w:t>
      </w:r>
    </w:p>
    <w:p w14:paraId="28339EF4" w14:textId="77777777" w:rsidR="0082159E" w:rsidRPr="00700965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700965">
        <w:rPr>
          <w:b w:val="0"/>
          <w:bCs w:val="0"/>
        </w:rPr>
        <w:t xml:space="preserve">건축·공간 설계자로서 </w:t>
      </w:r>
      <w:proofErr w:type="spellStart"/>
      <w:r w:rsidRPr="00700965">
        <w:rPr>
          <w:b w:val="0"/>
          <w:bCs w:val="0"/>
        </w:rPr>
        <w:t>임포트된</w:t>
      </w:r>
      <w:proofErr w:type="spellEnd"/>
      <w:r w:rsidRPr="00700965">
        <w:rPr>
          <w:b w:val="0"/>
          <w:bCs w:val="0"/>
        </w:rPr>
        <w:t xml:space="preserve"> 구조에서 어떤 요소가 누락되었고 무엇이 위험한지 검토하고 싶다. 그래야 잘못된 공간 모델로 시뮬레이션을 진행하지 않을 수 있다.</w:t>
      </w:r>
    </w:p>
    <w:p w14:paraId="5F65BFEB" w14:textId="77777777" w:rsidR="0082159E" w:rsidRPr="00700965" w:rsidRDefault="00000000">
      <w:pPr>
        <w:pStyle w:val="new1"/>
        <w:rPr>
          <w:b/>
          <w:bCs/>
        </w:rPr>
      </w:pPr>
      <w:r w:rsidRPr="00700965">
        <w:rPr>
          <w:b/>
          <w:bCs/>
        </w:rPr>
        <w:t>Acceptance Criteria</w:t>
      </w:r>
    </w:p>
    <w:p w14:paraId="5D808CEF" w14:textId="77777777" w:rsidR="0082159E" w:rsidRDefault="00000000" w:rsidP="00F97AE1">
      <w:pPr>
        <w:pStyle w:val="new1"/>
        <w:numPr>
          <w:ilvl w:val="0"/>
          <w:numId w:val="30"/>
        </w:numPr>
      </w:pPr>
      <w:proofErr w:type="spellStart"/>
      <w:r>
        <w:t>임포트</w:t>
      </w:r>
      <w:proofErr w:type="spellEnd"/>
      <w:r>
        <w:t xml:space="preserve"> 결과에 문제가 있을 때, 검토 화면을 열면, 오류와 경고가 구분되어 표시된다.</w:t>
      </w:r>
    </w:p>
    <w:p w14:paraId="27ABA29D" w14:textId="77777777" w:rsidR="0082159E" w:rsidRDefault="00000000" w:rsidP="00F97AE1">
      <w:pPr>
        <w:pStyle w:val="new1"/>
        <w:numPr>
          <w:ilvl w:val="0"/>
          <w:numId w:val="30"/>
        </w:numPr>
      </w:pPr>
      <w:r>
        <w:lastRenderedPageBreak/>
        <w:t>출구 누락, 연결 단절 같은 문제가 있을 때, 결과를 확인하면, 어느 도면 요소에서 문제가 생겼는지 추적할 수 있다.</w:t>
      </w:r>
    </w:p>
    <w:p w14:paraId="7E8A2930" w14:textId="77777777" w:rsidR="0082159E" w:rsidRDefault="00000000" w:rsidP="00F97AE1">
      <w:pPr>
        <w:pStyle w:val="new1"/>
        <w:numPr>
          <w:ilvl w:val="0"/>
          <w:numId w:val="30"/>
        </w:numPr>
      </w:pPr>
      <w:r>
        <w:t>차단 이슈가 존재할 때, 사용자가 실행을 시도하면, 시스템은 실행을 막고 수정 필요 상태를 유지한다.</w:t>
      </w:r>
    </w:p>
    <w:p w14:paraId="155B1392" w14:textId="77777777" w:rsidR="0082159E" w:rsidRDefault="00000000" w:rsidP="00F97AE1">
      <w:pPr>
        <w:pStyle w:val="new1"/>
        <w:numPr>
          <w:ilvl w:val="0"/>
          <w:numId w:val="30"/>
        </w:numPr>
      </w:pPr>
      <w:r>
        <w:t>검토가 끝났을 때, 사용자가 승인 또는 반려를 선택하면, 검토 상태가 결과에 반영된다.</w:t>
      </w:r>
    </w:p>
    <w:p w14:paraId="620A88B3" w14:textId="77777777" w:rsidR="0082159E" w:rsidRDefault="00000000">
      <w:pPr>
        <w:pStyle w:val="new1"/>
      </w:pPr>
      <w:r w:rsidRPr="00700965">
        <w:rPr>
          <w:b/>
          <w:bCs/>
        </w:rPr>
        <w:t>Priority:</w:t>
      </w:r>
      <w:r>
        <w:t xml:space="preserve"> Must</w:t>
      </w:r>
    </w:p>
    <w:p w14:paraId="492B31DD" w14:textId="77777777" w:rsidR="0082159E" w:rsidRDefault="00000000">
      <w:pPr>
        <w:pStyle w:val="new1"/>
      </w:pPr>
      <w:r w:rsidRPr="00700965">
        <w:rPr>
          <w:b/>
          <w:bCs/>
        </w:rPr>
        <w:t>Estimate (SP):</w:t>
      </w:r>
      <w:r>
        <w:t xml:space="preserve"> 5SP</w:t>
      </w:r>
    </w:p>
    <w:p w14:paraId="1924C846" w14:textId="77777777" w:rsidR="0082159E" w:rsidRDefault="0082159E"/>
    <w:p w14:paraId="3323E8DE" w14:textId="77777777" w:rsidR="0082159E" w:rsidRDefault="00000000">
      <w:pPr>
        <w:pStyle w:val="3"/>
        <w:spacing w:before="180" w:after="180"/>
      </w:pPr>
      <w:r>
        <w:t xml:space="preserve">US-03 </w:t>
      </w:r>
      <w:r>
        <w:t>수동</w:t>
      </w:r>
      <w:r>
        <w:t xml:space="preserve"> </w:t>
      </w:r>
      <w:r>
        <w:t>보정</w:t>
      </w:r>
      <w:r>
        <w:t xml:space="preserve"> </w:t>
      </w:r>
      <w:r>
        <w:t>후</w:t>
      </w:r>
      <w:r>
        <w:t xml:space="preserve"> </w:t>
      </w:r>
      <w:r>
        <w:t>실행</w:t>
      </w:r>
      <w:r>
        <w:t xml:space="preserve"> </w:t>
      </w:r>
      <w:r>
        <w:t>가능</w:t>
      </w:r>
      <w:r>
        <w:t xml:space="preserve"> </w:t>
      </w:r>
      <w:r>
        <w:t>상태</w:t>
      </w:r>
      <w:r>
        <w:t xml:space="preserve"> </w:t>
      </w:r>
      <w:r>
        <w:t>확정</w:t>
      </w:r>
    </w:p>
    <w:p w14:paraId="03A95269" w14:textId="77777777" w:rsidR="0082159E" w:rsidRDefault="00000000">
      <w:pPr>
        <w:pStyle w:val="userstorystyle"/>
      </w:pPr>
      <w:r>
        <w:t>User Story</w:t>
      </w:r>
    </w:p>
    <w:p w14:paraId="11CB3DBF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 xml:space="preserve">시설 관리자로서 </w:t>
      </w:r>
      <w:proofErr w:type="spellStart"/>
      <w:r w:rsidRPr="003A4D51">
        <w:rPr>
          <w:b w:val="0"/>
          <w:bCs w:val="0"/>
        </w:rPr>
        <w:t>임포트</w:t>
      </w:r>
      <w:proofErr w:type="spellEnd"/>
      <w:r w:rsidRPr="003A4D51">
        <w:rPr>
          <w:b w:val="0"/>
          <w:bCs w:val="0"/>
        </w:rPr>
        <w:t xml:space="preserve"> 결과를 수동으로 보정하고 시뮬레이션 가능 상태를 확정하고 싶다. 그래야 실제 도면의 불완전함 때문에 분석을 포기하지 않아도 된다.</w:t>
      </w:r>
    </w:p>
    <w:p w14:paraId="3D0C7352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21B0EDB4" w14:textId="77777777" w:rsidR="0082159E" w:rsidRDefault="00000000" w:rsidP="00F97AE1">
      <w:pPr>
        <w:pStyle w:val="new1"/>
        <w:numPr>
          <w:ilvl w:val="0"/>
          <w:numId w:val="29"/>
        </w:numPr>
      </w:pPr>
      <w:proofErr w:type="spellStart"/>
      <w:r>
        <w:t>임포트</w:t>
      </w:r>
      <w:proofErr w:type="spellEnd"/>
      <w:r>
        <w:t xml:space="preserve"> 결과에 누락된 출구나 연결이 있을 때, 사용자가 구역, 연결, 제어 지점을 수정하면, 변경 사항이 레이아웃에 반영된다.</w:t>
      </w:r>
    </w:p>
    <w:p w14:paraId="1B9BCEDC" w14:textId="77777777" w:rsidR="0082159E" w:rsidRDefault="00000000" w:rsidP="00F97AE1">
      <w:pPr>
        <w:pStyle w:val="new1"/>
        <w:numPr>
          <w:ilvl w:val="0"/>
          <w:numId w:val="29"/>
        </w:numPr>
      </w:pPr>
      <w:r>
        <w:t>차단 이슈가 해소되고 검토가 승인되었을 때, 상태를 다시 계산하면, 결과가 실행 가능한 상태로 바뀐다.</w:t>
      </w:r>
    </w:p>
    <w:p w14:paraId="435B97CD" w14:textId="77777777" w:rsidR="0082159E" w:rsidRDefault="00000000" w:rsidP="00F97AE1">
      <w:pPr>
        <w:pStyle w:val="new1"/>
        <w:numPr>
          <w:ilvl w:val="0"/>
          <w:numId w:val="29"/>
        </w:numPr>
      </w:pPr>
      <w:r>
        <w:t>여전히 출구가 없거나 단절 구역이 남아 있으면, 상태를 확인하면, 실행 가능 상태로 바뀌지 않는다.</w:t>
      </w:r>
    </w:p>
    <w:p w14:paraId="2BDB710F" w14:textId="77777777" w:rsidR="0082159E" w:rsidRDefault="00000000" w:rsidP="00F97AE1">
      <w:pPr>
        <w:pStyle w:val="new1"/>
        <w:numPr>
          <w:ilvl w:val="0"/>
          <w:numId w:val="29"/>
        </w:numPr>
      </w:pPr>
      <w:r>
        <w:t>수동 보정이 완료됐을 때, 사용자가 저장하면, 보정된 레이아웃이 이후 시나리오 생성에 사용된다.</w:t>
      </w:r>
    </w:p>
    <w:p w14:paraId="1C8D2145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6D421F38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1CB4884E" w14:textId="77777777" w:rsidR="0082159E" w:rsidRDefault="0082159E"/>
    <w:p w14:paraId="54DDCD9C" w14:textId="77777777" w:rsidR="0082159E" w:rsidRDefault="00000000">
      <w:pPr>
        <w:pStyle w:val="2"/>
        <w:spacing w:before="360" w:after="360"/>
      </w:pPr>
      <w:r>
        <w:t xml:space="preserve">E2 - </w:t>
      </w:r>
      <w:r>
        <w:t>시나리오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계획</w:t>
      </w:r>
    </w:p>
    <w:p w14:paraId="5C25B921" w14:textId="77777777" w:rsidR="0082159E" w:rsidRDefault="00000000">
      <w:pPr>
        <w:pStyle w:val="3"/>
        <w:spacing w:before="180" w:after="180"/>
      </w:pPr>
      <w:r>
        <w:t xml:space="preserve">US-04 </w:t>
      </w:r>
      <w:r>
        <w:t>기준</w:t>
      </w:r>
      <w:r>
        <w:t xml:space="preserve"> </w:t>
      </w:r>
      <w:r>
        <w:t>시나리오</w:t>
      </w:r>
      <w:r>
        <w:t xml:space="preserve"> </w:t>
      </w:r>
      <w:r>
        <w:t>생성</w:t>
      </w:r>
    </w:p>
    <w:p w14:paraId="2E3C1090" w14:textId="77777777" w:rsidR="0082159E" w:rsidRDefault="00000000">
      <w:pPr>
        <w:pStyle w:val="userstorystyle"/>
      </w:pPr>
      <w:r>
        <w:t>User Story</w:t>
      </w:r>
    </w:p>
    <w:p w14:paraId="51543B87" w14:textId="77777777" w:rsidR="0082159E" w:rsidRPr="00700965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700965">
        <w:rPr>
          <w:b w:val="0"/>
          <w:bCs w:val="0"/>
        </w:rPr>
        <w:lastRenderedPageBreak/>
        <w:t>재난 대응 담당자로서 기준 시나리오를 만들고 싶다. 그래야 이후 대안 시나리오를 비교할 기준선을 명확하게 둘 수 있다.</w:t>
      </w:r>
    </w:p>
    <w:p w14:paraId="277C945E" w14:textId="77777777" w:rsidR="0082159E" w:rsidRPr="00700965" w:rsidRDefault="00000000">
      <w:pPr>
        <w:pStyle w:val="new1"/>
        <w:rPr>
          <w:b/>
          <w:bCs/>
        </w:rPr>
      </w:pPr>
      <w:r w:rsidRPr="00700965">
        <w:rPr>
          <w:b/>
          <w:bCs/>
        </w:rPr>
        <w:t>Acceptance Criteria</w:t>
      </w:r>
    </w:p>
    <w:p w14:paraId="7154AA52" w14:textId="77777777" w:rsidR="0082159E" w:rsidRDefault="00000000" w:rsidP="00F97AE1">
      <w:pPr>
        <w:pStyle w:val="new1"/>
        <w:numPr>
          <w:ilvl w:val="0"/>
          <w:numId w:val="28"/>
        </w:numPr>
      </w:pPr>
      <w:r>
        <w:t>시뮬레이션 가능한 레이아웃이 있을 때, 사용자가 새 시나리오를 만들면, 인원 수, 시작 구역, 목적지, 제한시간 같은 기본 조건을 설정할 수 있다.</w:t>
      </w:r>
    </w:p>
    <w:p w14:paraId="5816F344" w14:textId="77777777" w:rsidR="0082159E" w:rsidRDefault="00000000" w:rsidP="00F97AE1">
      <w:pPr>
        <w:pStyle w:val="new1"/>
        <w:numPr>
          <w:ilvl w:val="0"/>
          <w:numId w:val="28"/>
        </w:numPr>
      </w:pPr>
      <w:r>
        <w:t>기준 시나리오가 저장되면, 시나리오 목록을 열면, 해당 시나리오가 비교 기준 시나리오로 구분되어 보인다.</w:t>
      </w:r>
    </w:p>
    <w:p w14:paraId="037F4BB4" w14:textId="77777777" w:rsidR="0082159E" w:rsidRDefault="00000000" w:rsidP="00F97AE1">
      <w:pPr>
        <w:pStyle w:val="new1"/>
        <w:numPr>
          <w:ilvl w:val="0"/>
          <w:numId w:val="28"/>
        </w:numPr>
      </w:pPr>
      <w:r>
        <w:t>필수 입력이 빠졌을 때, 저장을 시도하면, 누락된 항목을 사용자에게 알려준다.</w:t>
      </w:r>
    </w:p>
    <w:p w14:paraId="4587DD41" w14:textId="77777777" w:rsidR="0082159E" w:rsidRDefault="00000000" w:rsidP="00F97AE1">
      <w:pPr>
        <w:pStyle w:val="new1"/>
        <w:numPr>
          <w:ilvl w:val="0"/>
          <w:numId w:val="28"/>
        </w:numPr>
      </w:pPr>
      <w:r>
        <w:t>기준 시나리오가 준비되면, 사용자가 실행 준비 상태를 확인하면, 실행 가능 여부가 표시된다.</w:t>
      </w:r>
    </w:p>
    <w:p w14:paraId="083FEE8B" w14:textId="77777777" w:rsidR="0082159E" w:rsidRDefault="00000000">
      <w:pPr>
        <w:pStyle w:val="new1"/>
      </w:pPr>
      <w:r w:rsidRPr="00700965">
        <w:rPr>
          <w:b/>
          <w:bCs/>
        </w:rPr>
        <w:t>Priority:</w:t>
      </w:r>
      <w:r>
        <w:t xml:space="preserve"> Must</w:t>
      </w:r>
    </w:p>
    <w:p w14:paraId="17AEFB81" w14:textId="77777777" w:rsidR="0082159E" w:rsidRDefault="00000000">
      <w:pPr>
        <w:pStyle w:val="new1"/>
      </w:pPr>
      <w:r w:rsidRPr="00700965">
        <w:rPr>
          <w:b/>
          <w:bCs/>
        </w:rPr>
        <w:t xml:space="preserve">Estimate (SP): </w:t>
      </w:r>
      <w:r>
        <w:t>5SP</w:t>
      </w:r>
    </w:p>
    <w:p w14:paraId="2EF32F66" w14:textId="77777777" w:rsidR="0082159E" w:rsidRDefault="0082159E"/>
    <w:p w14:paraId="426E23FC" w14:textId="77777777" w:rsidR="0082159E" w:rsidRDefault="00000000">
      <w:pPr>
        <w:pStyle w:val="3"/>
        <w:spacing w:before="180" w:after="180"/>
      </w:pPr>
      <w:r>
        <w:t xml:space="preserve">US-05 </w:t>
      </w:r>
      <w:r>
        <w:t>운영</w:t>
      </w:r>
      <w:r>
        <w:t xml:space="preserve"> </w:t>
      </w:r>
      <w:r>
        <w:t>이벤트</w:t>
      </w:r>
      <w:r>
        <w:t xml:space="preserve"> </w:t>
      </w:r>
      <w:r>
        <w:t>설정</w:t>
      </w:r>
    </w:p>
    <w:p w14:paraId="166762C6" w14:textId="77777777" w:rsidR="0082159E" w:rsidRDefault="00000000">
      <w:pPr>
        <w:pStyle w:val="userstorystyle"/>
      </w:pPr>
      <w:r>
        <w:t>User Story</w:t>
      </w:r>
    </w:p>
    <w:p w14:paraId="174512CF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행사장 운영자로서 출구 개방·폐쇄, 통제 구역, 일방통행, 순차 퇴장 같은 운영 이벤트를 설정하고 싶다. 그래야 실제 운영 대안을 시뮬레이션에 반영할 수 있다.</w:t>
      </w:r>
    </w:p>
    <w:p w14:paraId="4FEF509C" w14:textId="77777777" w:rsidR="0082159E" w:rsidRPr="00700965" w:rsidRDefault="00000000">
      <w:pPr>
        <w:pStyle w:val="new1"/>
        <w:rPr>
          <w:b/>
          <w:bCs/>
        </w:rPr>
      </w:pPr>
      <w:r w:rsidRPr="00700965">
        <w:rPr>
          <w:b/>
          <w:bCs/>
        </w:rPr>
        <w:t>Acceptance Criteria</w:t>
      </w:r>
    </w:p>
    <w:p w14:paraId="2AF46077" w14:textId="77777777" w:rsidR="0082159E" w:rsidRDefault="00000000" w:rsidP="00F97AE1">
      <w:pPr>
        <w:pStyle w:val="new1"/>
        <w:numPr>
          <w:ilvl w:val="0"/>
          <w:numId w:val="31"/>
        </w:numPr>
      </w:pPr>
      <w:r>
        <w:t>시나리오 편집 화면에서, 사용자가 이벤트를 추가하면, 출구 개방·폐쇄, 구역 통제, 이동 방향 변경, 장애물 추가 같은 운영 이벤트를 선택할 수 있다.</w:t>
      </w:r>
    </w:p>
    <w:p w14:paraId="7C258F5E" w14:textId="77777777" w:rsidR="0082159E" w:rsidRDefault="00000000" w:rsidP="00F97AE1">
      <w:pPr>
        <w:pStyle w:val="new1"/>
        <w:numPr>
          <w:ilvl w:val="0"/>
          <w:numId w:val="31"/>
        </w:numPr>
      </w:pPr>
      <w:r>
        <w:t>운영 이벤트를 추가하면, 적용 시점과 적용 대상을 함께 설정할 수 있다.</w:t>
      </w:r>
    </w:p>
    <w:p w14:paraId="47F9F6B2" w14:textId="77777777" w:rsidR="0082159E" w:rsidRDefault="00000000" w:rsidP="00F97AE1">
      <w:pPr>
        <w:pStyle w:val="new1"/>
        <w:numPr>
          <w:ilvl w:val="0"/>
          <w:numId w:val="31"/>
        </w:numPr>
      </w:pPr>
      <w:r>
        <w:t>여러 이벤트가 있을 때, 사용자가 목록을 확인하면, 적용 순서와 대상이 함께 보인다.</w:t>
      </w:r>
    </w:p>
    <w:p w14:paraId="5B79D3B8" w14:textId="77777777" w:rsidR="0082159E" w:rsidRDefault="00000000" w:rsidP="00F97AE1">
      <w:pPr>
        <w:pStyle w:val="new1"/>
        <w:numPr>
          <w:ilvl w:val="0"/>
          <w:numId w:val="31"/>
        </w:numPr>
      </w:pPr>
      <w:r>
        <w:t>잘못된 대상이나 중복 충돌 이벤트가 있으면, 저장을 시도하면, 충돌을 경고한다.</w:t>
      </w:r>
    </w:p>
    <w:p w14:paraId="6BBC1780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29DE8BA7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59A04CC6" w14:textId="77777777" w:rsidR="0082159E" w:rsidRDefault="0082159E"/>
    <w:p w14:paraId="75AE303A" w14:textId="77777777" w:rsidR="0082159E" w:rsidRDefault="00000000">
      <w:pPr>
        <w:pStyle w:val="3"/>
        <w:spacing w:before="180" w:after="180"/>
      </w:pPr>
      <w:r>
        <w:t xml:space="preserve">US-06 </w:t>
      </w:r>
      <w:r>
        <w:t>대안</w:t>
      </w:r>
      <w:r>
        <w:t xml:space="preserve"> </w:t>
      </w:r>
      <w:r>
        <w:t>시나리오</w:t>
      </w:r>
      <w:r>
        <w:t xml:space="preserve"> </w:t>
      </w:r>
      <w:r>
        <w:t>복제</w:t>
      </w:r>
      <w:r>
        <w:t xml:space="preserve"> </w:t>
      </w:r>
      <w:r>
        <w:t>및</w:t>
      </w:r>
      <w:r>
        <w:t xml:space="preserve"> </w:t>
      </w:r>
      <w:r>
        <w:t>변경</w:t>
      </w:r>
    </w:p>
    <w:p w14:paraId="367D1B47" w14:textId="77777777" w:rsidR="0082159E" w:rsidRDefault="00000000">
      <w:pPr>
        <w:pStyle w:val="userstorystyle"/>
      </w:pPr>
      <w:r>
        <w:t>User Story</w:t>
      </w:r>
    </w:p>
    <w:p w14:paraId="788C5685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lastRenderedPageBreak/>
        <w:t>안전관리자로서 기준 시나리오를 복제해 일부 조건만 바꾼 대안 시나리오를 만들고 싶다. 그래야 비교 실험을 빠르게 반복할 수 있다.</w:t>
      </w:r>
    </w:p>
    <w:p w14:paraId="3AE02374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43BCEBC9" w14:textId="77777777" w:rsidR="0082159E" w:rsidRDefault="00000000" w:rsidP="00F97AE1">
      <w:pPr>
        <w:pStyle w:val="new1"/>
        <w:numPr>
          <w:ilvl w:val="0"/>
          <w:numId w:val="32"/>
        </w:numPr>
      </w:pPr>
      <w:r>
        <w:t>기준 시나리오가 있을 때, 복제를 실행하면, 동일한 구조와 기본 파라미터를 가진 대안 시나리오가 생성된다.</w:t>
      </w:r>
    </w:p>
    <w:p w14:paraId="41AE6545" w14:textId="77777777" w:rsidR="0082159E" w:rsidRDefault="00000000" w:rsidP="00F97AE1">
      <w:pPr>
        <w:pStyle w:val="new1"/>
        <w:numPr>
          <w:ilvl w:val="0"/>
          <w:numId w:val="32"/>
        </w:numPr>
      </w:pPr>
      <w:r>
        <w:t>대안 시나리오에서 일부 변수만 수정했을 때, 저장하면, 변경된 변수 목록이 기준 대비 차이로 기록된다.</w:t>
      </w:r>
    </w:p>
    <w:p w14:paraId="5A6FED71" w14:textId="77777777" w:rsidR="0082159E" w:rsidRDefault="00000000" w:rsidP="00F97AE1">
      <w:pPr>
        <w:pStyle w:val="new1"/>
        <w:numPr>
          <w:ilvl w:val="0"/>
          <w:numId w:val="32"/>
        </w:numPr>
      </w:pPr>
      <w:r>
        <w:t>대안 시나리오를 수정해도, 기준 시나리오를 다시 열면, 원본 값은 변하지 않는다.</w:t>
      </w:r>
    </w:p>
    <w:p w14:paraId="12F4FF0A" w14:textId="77777777" w:rsidR="0082159E" w:rsidRDefault="00000000" w:rsidP="00F97AE1">
      <w:pPr>
        <w:pStyle w:val="new1"/>
        <w:numPr>
          <w:ilvl w:val="0"/>
          <w:numId w:val="32"/>
        </w:numPr>
      </w:pPr>
      <w:r>
        <w:t>여러 대안이 존재할 때, 사용자가 목록을 확인하면, 비교 대상 시나리오를 선택할 수 있다.</w:t>
      </w:r>
    </w:p>
    <w:p w14:paraId="5BE8E731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10FA245C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3SP</w:t>
      </w:r>
    </w:p>
    <w:p w14:paraId="6751A3ED" w14:textId="77777777" w:rsidR="0082159E" w:rsidRDefault="0082159E"/>
    <w:p w14:paraId="420AB861" w14:textId="77777777" w:rsidR="0082159E" w:rsidRDefault="00000000">
      <w:pPr>
        <w:pStyle w:val="2"/>
        <w:spacing w:before="360" w:after="360"/>
      </w:pPr>
      <w:r>
        <w:t xml:space="preserve">E3 - </w:t>
      </w:r>
      <w:r>
        <w:t>시뮬레이션</w:t>
      </w:r>
      <w:r>
        <w:t xml:space="preserve"> </w:t>
      </w:r>
      <w:r>
        <w:t>실행</w:t>
      </w:r>
      <w:r>
        <w:t xml:space="preserve"> </w:t>
      </w:r>
      <w:r>
        <w:t>및</w:t>
      </w:r>
      <w:r>
        <w:t xml:space="preserve"> </w:t>
      </w:r>
      <w:r>
        <w:t>재현</w:t>
      </w:r>
      <w:r>
        <w:t xml:space="preserve"> </w:t>
      </w:r>
      <w:r>
        <w:t>제어</w:t>
      </w:r>
    </w:p>
    <w:p w14:paraId="30502FB1" w14:textId="77777777" w:rsidR="0082159E" w:rsidRDefault="00000000">
      <w:pPr>
        <w:pStyle w:val="3"/>
        <w:spacing w:before="180" w:after="180"/>
      </w:pPr>
      <w:r>
        <w:t xml:space="preserve">US-07 </w:t>
      </w:r>
      <w:r>
        <w:t>인원</w:t>
      </w:r>
      <w:r>
        <w:t xml:space="preserve"> </w:t>
      </w:r>
      <w:r>
        <w:t>배치</w:t>
      </w:r>
      <w:r>
        <w:t xml:space="preserve"> </w:t>
      </w:r>
      <w:r>
        <w:t>기반</w:t>
      </w:r>
      <w:r>
        <w:t xml:space="preserve"> </w:t>
      </w:r>
      <w:r>
        <w:t>실행</w:t>
      </w:r>
      <w:r>
        <w:t xml:space="preserve"> </w:t>
      </w:r>
      <w:r>
        <w:t>제어</w:t>
      </w:r>
    </w:p>
    <w:p w14:paraId="0F425399" w14:textId="77777777" w:rsidR="0082159E" w:rsidRDefault="00000000">
      <w:pPr>
        <w:pStyle w:val="userstorystyle"/>
      </w:pPr>
      <w:r>
        <w:t>User Story</w:t>
      </w:r>
    </w:p>
    <w:p w14:paraId="7E8DD431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재난 대응 담당자로서 인원 배치 조건을 넣고 시뮬레이션을 시작·일시정지·정지하고 싶다. 그래야 다양한 상황을 통제된 방식으로 검토할 수 있다.</w:t>
      </w:r>
    </w:p>
    <w:p w14:paraId="2212642C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3699B5F1" w14:textId="77777777" w:rsidR="0082159E" w:rsidRDefault="00000000" w:rsidP="00F97AE1">
      <w:pPr>
        <w:pStyle w:val="new1"/>
        <w:numPr>
          <w:ilvl w:val="0"/>
          <w:numId w:val="33"/>
        </w:numPr>
      </w:pPr>
      <w:r>
        <w:t>시나리오가 준비되면, 사용자가 실행을 시작하면, 인원 수, 시작 구역, 기본 목적지 조건으로 실행이 시작된다.</w:t>
      </w:r>
    </w:p>
    <w:p w14:paraId="41E59CBE" w14:textId="77777777" w:rsidR="0082159E" w:rsidRDefault="00000000" w:rsidP="00F97AE1">
      <w:pPr>
        <w:pStyle w:val="new1"/>
        <w:numPr>
          <w:ilvl w:val="0"/>
          <w:numId w:val="33"/>
        </w:numPr>
      </w:pPr>
      <w:r>
        <w:t>실행 중일 때, 사용자가 일시정지를 누르면, 현재 상태를 유지한 채 진행이 멈춘다.</w:t>
      </w:r>
    </w:p>
    <w:p w14:paraId="20BAF5B9" w14:textId="77777777" w:rsidR="0082159E" w:rsidRDefault="00000000" w:rsidP="00F97AE1">
      <w:pPr>
        <w:pStyle w:val="new1"/>
        <w:numPr>
          <w:ilvl w:val="0"/>
          <w:numId w:val="33"/>
        </w:numPr>
      </w:pPr>
      <w:r>
        <w:t>실행 중 또는 일시정지 상태일 때, 사용자가 정지를 누르면, 실행 상태와 프레임 카운터가 초기화된다.</w:t>
      </w:r>
    </w:p>
    <w:p w14:paraId="3F7185BC" w14:textId="77777777" w:rsidR="0082159E" w:rsidRDefault="00000000" w:rsidP="00F97AE1">
      <w:pPr>
        <w:pStyle w:val="new1"/>
        <w:numPr>
          <w:ilvl w:val="0"/>
          <w:numId w:val="33"/>
        </w:numPr>
      </w:pPr>
      <w:r>
        <w:t>필수 실행 입력이 없는 시나리오일 때, 실행을 누르면, 시작할 수 없는 이유를 표시한다.</w:t>
      </w:r>
    </w:p>
    <w:p w14:paraId="01245ABD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6AB9A52D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6F02A91B" w14:textId="77777777" w:rsidR="0082159E" w:rsidRDefault="0082159E"/>
    <w:p w14:paraId="541E5C7B" w14:textId="77777777" w:rsidR="0082159E" w:rsidRDefault="00000000">
      <w:pPr>
        <w:pStyle w:val="3"/>
        <w:spacing w:before="180" w:after="180"/>
      </w:pPr>
      <w:r>
        <w:t xml:space="preserve">US-08 </w:t>
      </w:r>
      <w:r>
        <w:t>반복</w:t>
      </w:r>
      <w:r>
        <w:t xml:space="preserve"> </w:t>
      </w:r>
      <w:r>
        <w:t>실행과</w:t>
      </w:r>
      <w:r>
        <w:t xml:space="preserve"> </w:t>
      </w:r>
      <w:r>
        <w:t>재현성</w:t>
      </w:r>
      <w:r>
        <w:t xml:space="preserve"> </w:t>
      </w:r>
      <w:r>
        <w:t>확인</w:t>
      </w:r>
    </w:p>
    <w:p w14:paraId="2BCEB546" w14:textId="77777777" w:rsidR="0082159E" w:rsidRDefault="00000000">
      <w:pPr>
        <w:pStyle w:val="userstorystyle"/>
      </w:pPr>
      <w:r>
        <w:t>User Story</w:t>
      </w:r>
    </w:p>
    <w:p w14:paraId="340D090F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 xml:space="preserve">안전관리자로서 같은 시나리오를 같은 조건으로 다시 실행하거나 여러 번 반복 실행하고 싶다. 그래야 결과가 </w:t>
      </w:r>
      <w:proofErr w:type="spellStart"/>
      <w:r w:rsidRPr="003A4D51">
        <w:rPr>
          <w:b w:val="0"/>
          <w:bCs w:val="0"/>
        </w:rPr>
        <w:t>일관적인지와</w:t>
      </w:r>
      <w:proofErr w:type="spellEnd"/>
      <w:r w:rsidRPr="003A4D51">
        <w:rPr>
          <w:b w:val="0"/>
          <w:bCs w:val="0"/>
        </w:rPr>
        <w:t xml:space="preserve"> 변동 범위를 함께 확인할 수 있다.</w:t>
      </w:r>
    </w:p>
    <w:p w14:paraId="73215AFD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61AC943E" w14:textId="77777777" w:rsidR="0082159E" w:rsidRDefault="00000000" w:rsidP="00F97AE1">
      <w:pPr>
        <w:pStyle w:val="new1"/>
        <w:numPr>
          <w:ilvl w:val="0"/>
          <w:numId w:val="35"/>
        </w:numPr>
      </w:pPr>
      <w:r>
        <w:t>같은 시나리오를 같은 조건으로 두 번 실행하면, 핵심 요약 결과가 동일하게 나와야 한다.</w:t>
      </w:r>
    </w:p>
    <w:p w14:paraId="34C003F0" w14:textId="77777777" w:rsidR="0082159E" w:rsidRDefault="00000000" w:rsidP="00F97AE1">
      <w:pPr>
        <w:pStyle w:val="new1"/>
        <w:numPr>
          <w:ilvl w:val="0"/>
          <w:numId w:val="35"/>
        </w:numPr>
      </w:pPr>
      <w:r>
        <w:t>반복 실행 횟수를 설정하면, 여러 번 실행한 결과가 각각 기록된다.</w:t>
      </w:r>
    </w:p>
    <w:p w14:paraId="4563D9DD" w14:textId="77777777" w:rsidR="0082159E" w:rsidRDefault="00000000" w:rsidP="00F97AE1">
      <w:pPr>
        <w:pStyle w:val="new1"/>
        <w:numPr>
          <w:ilvl w:val="0"/>
          <w:numId w:val="35"/>
        </w:numPr>
      </w:pPr>
      <w:r>
        <w:t>반복 실행이 끝나면, 요약을 확인하면, 평균값, 중간값, 늦게 대피한 인원 기준 시간 같은 집계 결과를 볼 수 있다.</w:t>
      </w:r>
    </w:p>
    <w:p w14:paraId="22A9DEA9" w14:textId="77777777" w:rsidR="0082159E" w:rsidRDefault="00000000" w:rsidP="00F97AE1">
      <w:pPr>
        <w:pStyle w:val="new1"/>
        <w:numPr>
          <w:ilvl w:val="0"/>
          <w:numId w:val="35"/>
        </w:numPr>
      </w:pPr>
      <w:r>
        <w:t>실행 조건을 바꾸면, 다시 실행하면, 이전 결과와 구분된 별도 실행 이력으로 저장된다.</w:t>
      </w:r>
    </w:p>
    <w:p w14:paraId="69CFB808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Should</w:t>
      </w:r>
    </w:p>
    <w:p w14:paraId="60D4056A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5SP</w:t>
      </w:r>
    </w:p>
    <w:p w14:paraId="40E08CAC" w14:textId="77777777" w:rsidR="0082159E" w:rsidRDefault="0082159E"/>
    <w:p w14:paraId="0181822C" w14:textId="77777777" w:rsidR="0082159E" w:rsidRDefault="00000000">
      <w:pPr>
        <w:pStyle w:val="3"/>
        <w:spacing w:before="180" w:after="180"/>
      </w:pPr>
      <w:r>
        <w:t xml:space="preserve">US-09 </w:t>
      </w:r>
      <w:r>
        <w:t>실시간</w:t>
      </w:r>
      <w:r>
        <w:t xml:space="preserve"> </w:t>
      </w:r>
      <w:r>
        <w:t>진행</w:t>
      </w:r>
      <w:r>
        <w:t xml:space="preserve"> </w:t>
      </w:r>
      <w:r>
        <w:t>상태</w:t>
      </w:r>
      <w:r>
        <w:t xml:space="preserve"> </w:t>
      </w:r>
      <w:r>
        <w:t>확인</w:t>
      </w:r>
    </w:p>
    <w:p w14:paraId="606B83BC" w14:textId="77777777" w:rsidR="0082159E" w:rsidRDefault="00000000">
      <w:pPr>
        <w:pStyle w:val="userstorystyle"/>
      </w:pPr>
      <w:r>
        <w:t>User Story</w:t>
      </w:r>
    </w:p>
    <w:p w14:paraId="17A9B484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운영자로서 시뮬레이션이 현재 어느 상태인지 실시간으로 확인하고 싶다. 그래야 실행 도중 이상 유무와 진행 상황을 즉시 판단할 수 있다.</w:t>
      </w:r>
    </w:p>
    <w:p w14:paraId="647EFC80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76A99E74" w14:textId="77777777" w:rsidR="0082159E" w:rsidRDefault="00000000" w:rsidP="00F97AE1">
      <w:pPr>
        <w:pStyle w:val="new1"/>
        <w:numPr>
          <w:ilvl w:val="0"/>
          <w:numId w:val="34"/>
        </w:numPr>
      </w:pPr>
      <w:r>
        <w:t>시뮬레이션이 실행 중일 때, 상태 영역을 보면, 현재 상태, 화면 갱신 횟수, 시뮬레이션 계산 횟수를 확인할 수 있다.</w:t>
      </w:r>
    </w:p>
    <w:p w14:paraId="6430ADD1" w14:textId="77777777" w:rsidR="0082159E" w:rsidRDefault="00000000" w:rsidP="00F97AE1">
      <w:pPr>
        <w:pStyle w:val="new1"/>
        <w:numPr>
          <w:ilvl w:val="0"/>
          <w:numId w:val="34"/>
        </w:numPr>
      </w:pPr>
      <w:r>
        <w:t>실행 상태가 바뀌면, 시작·일시정지·정지를 수행하면, 상태 표시가 즉시 갱신된다.</w:t>
      </w:r>
    </w:p>
    <w:p w14:paraId="3A89177F" w14:textId="77777777" w:rsidR="0082159E" w:rsidRDefault="00000000" w:rsidP="00F97AE1">
      <w:pPr>
        <w:pStyle w:val="new1"/>
        <w:numPr>
          <w:ilvl w:val="0"/>
          <w:numId w:val="34"/>
        </w:numPr>
      </w:pPr>
      <w:r>
        <w:t>실행 오류가 발생하면, 상태를 확인하면, 정상 종료와 오류 종료를 구분해서 보여준다.</w:t>
      </w:r>
    </w:p>
    <w:p w14:paraId="3857448B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06ED676F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3SP</w:t>
      </w:r>
    </w:p>
    <w:p w14:paraId="5CA5C61E" w14:textId="77777777" w:rsidR="0082159E" w:rsidRDefault="0082159E"/>
    <w:p w14:paraId="5EAE60F6" w14:textId="77777777" w:rsidR="0082159E" w:rsidRDefault="00000000">
      <w:pPr>
        <w:pStyle w:val="2"/>
        <w:spacing w:before="360" w:after="360"/>
      </w:pPr>
      <w:r>
        <w:lastRenderedPageBreak/>
        <w:t xml:space="preserve">E4 - </w:t>
      </w:r>
      <w:r>
        <w:t>위험</w:t>
      </w:r>
      <w:r>
        <w:t xml:space="preserve"> </w:t>
      </w:r>
      <w:r>
        <w:t>탐지</w:t>
      </w:r>
      <w:r>
        <w:t xml:space="preserve"> </w:t>
      </w:r>
      <w:r>
        <w:t>및</w:t>
      </w:r>
      <w:r>
        <w:t xml:space="preserve"> </w:t>
      </w:r>
      <w:r>
        <w:t>안전</w:t>
      </w:r>
      <w:r>
        <w:t xml:space="preserve"> </w:t>
      </w:r>
      <w:r>
        <w:t>지표</w:t>
      </w:r>
    </w:p>
    <w:p w14:paraId="62CAA511" w14:textId="77777777" w:rsidR="0082159E" w:rsidRDefault="00000000">
      <w:pPr>
        <w:pStyle w:val="3"/>
        <w:spacing w:before="180" w:after="180"/>
      </w:pPr>
      <w:r>
        <w:t xml:space="preserve">US-10 </w:t>
      </w:r>
      <w:r>
        <w:t>병목</w:t>
      </w:r>
      <w:r>
        <w:t>·</w:t>
      </w:r>
      <w:r>
        <w:t>정체</w:t>
      </w:r>
      <w:r>
        <w:t xml:space="preserve"> </w:t>
      </w:r>
      <w:r>
        <w:t>탐지</w:t>
      </w:r>
    </w:p>
    <w:p w14:paraId="132B6601" w14:textId="77777777" w:rsidR="0082159E" w:rsidRDefault="00000000">
      <w:pPr>
        <w:pStyle w:val="userstorystyle"/>
      </w:pPr>
      <w:r>
        <w:t>User Story</w:t>
      </w:r>
    </w:p>
    <w:p w14:paraId="02F4EC44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안전관리자로서 병목과 정체가 어디서 얼마나 오래 발생하는지 알고 싶다. 그래야 가장 먼저 손봐야 할 공간 구간과 운영 조건을 찾을 수 있다.</w:t>
      </w:r>
    </w:p>
    <w:p w14:paraId="4F306C9A" w14:textId="18FEB5C4" w:rsidR="003A4D51" w:rsidRPr="003A4D51" w:rsidRDefault="003A4D51" w:rsidP="003A4D51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0DEBB73D" w14:textId="17DE9337" w:rsidR="0082159E" w:rsidRDefault="00F97AE1" w:rsidP="00F97AE1">
      <w:pPr>
        <w:pStyle w:val="new1"/>
        <w:numPr>
          <w:ilvl w:val="0"/>
          <w:numId w:val="38"/>
        </w:numPr>
      </w:pPr>
      <w:r>
        <w:t>시뮬레이션 결과에서 병목과 정체가 발생한 구간의 위치를 확인할 수 있다.</w:t>
      </w:r>
    </w:p>
    <w:p w14:paraId="26E14DC2" w14:textId="77777777" w:rsidR="0082159E" w:rsidRDefault="00000000" w:rsidP="00F97AE1">
      <w:pPr>
        <w:pStyle w:val="new1"/>
        <w:numPr>
          <w:ilvl w:val="0"/>
          <w:numId w:val="38"/>
        </w:numPr>
      </w:pPr>
      <w:r>
        <w:t>병목과 정체가 발생한 구간별 지속시간과 혼잡 정도를 확인할 수 있다.</w:t>
      </w:r>
    </w:p>
    <w:p w14:paraId="2C70D552" w14:textId="77777777" w:rsidR="0082159E" w:rsidRDefault="00000000" w:rsidP="00F97AE1">
      <w:pPr>
        <w:pStyle w:val="new1"/>
        <w:numPr>
          <w:ilvl w:val="0"/>
          <w:numId w:val="38"/>
        </w:numPr>
      </w:pPr>
      <w:r>
        <w:t>시나리오가 종료되면 총 대피 시간과 병목 관련 핵심 지표를 요약해서 볼 수 있다.</w:t>
      </w:r>
    </w:p>
    <w:p w14:paraId="7FB471B5" w14:textId="77777777" w:rsidR="0082159E" w:rsidRDefault="00000000" w:rsidP="00F97AE1">
      <w:pPr>
        <w:pStyle w:val="new1"/>
        <w:numPr>
          <w:ilvl w:val="0"/>
          <w:numId w:val="38"/>
        </w:numPr>
      </w:pPr>
      <w:r>
        <w:t>통로 폭이나 통제 조건이 달라진 시나리오를 비교하면 병목과 정체의 차이를 확인할 수 있다.</w:t>
      </w:r>
    </w:p>
    <w:p w14:paraId="487B16D1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35271AEE" w14:textId="77777777" w:rsidR="0082159E" w:rsidRDefault="00000000">
      <w:pPr>
        <w:pStyle w:val="new1"/>
      </w:pPr>
      <w:r w:rsidRPr="003A4D51">
        <w:rPr>
          <w:b/>
          <w:bCs/>
        </w:rPr>
        <w:t xml:space="preserve">Estimate (SP): </w:t>
      </w:r>
      <w:r>
        <w:t>5SP</w:t>
      </w:r>
    </w:p>
    <w:p w14:paraId="3840EF7B" w14:textId="77777777" w:rsidR="0082159E" w:rsidRDefault="0082159E"/>
    <w:p w14:paraId="2E30256A" w14:textId="77777777" w:rsidR="0082159E" w:rsidRDefault="00000000">
      <w:pPr>
        <w:pStyle w:val="3"/>
        <w:spacing w:before="180" w:after="180"/>
      </w:pPr>
      <w:r>
        <w:t xml:space="preserve">US-11 </w:t>
      </w:r>
      <w:r>
        <w:t>압력</w:t>
      </w:r>
      <w:r>
        <w:t xml:space="preserve"> </w:t>
      </w:r>
      <w:r>
        <w:t>집중</w:t>
      </w:r>
      <w:r>
        <w:t xml:space="preserve"> </w:t>
      </w:r>
      <w:r>
        <w:t>위험</w:t>
      </w:r>
      <w:r>
        <w:t xml:space="preserve"> </w:t>
      </w:r>
      <w:r>
        <w:t>탐지</w:t>
      </w:r>
    </w:p>
    <w:p w14:paraId="08182449" w14:textId="77777777" w:rsidR="0082159E" w:rsidRDefault="00000000">
      <w:pPr>
        <w:pStyle w:val="userstorystyle"/>
      </w:pPr>
      <w:r>
        <w:t>User Story</w:t>
      </w:r>
    </w:p>
    <w:p w14:paraId="2134B0A8" w14:textId="77777777" w:rsidR="0082159E" w:rsidRPr="00F97AE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F97AE1">
        <w:rPr>
          <w:b w:val="0"/>
          <w:bCs w:val="0"/>
        </w:rPr>
        <w:t>재난 대응 담당자로서 압력 집중 구간을 알고 싶다. 그래야 단순 혼잡을 넘어 사고로 이어질 가능성이 큰 구역을 먼저 통제할 수 있다.</w:t>
      </w:r>
    </w:p>
    <w:p w14:paraId="7D69CFFB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5F5CBDCD" w14:textId="77777777" w:rsidR="0082159E" w:rsidRDefault="00000000" w:rsidP="00F97AE1">
      <w:pPr>
        <w:pStyle w:val="new1"/>
        <w:numPr>
          <w:ilvl w:val="0"/>
          <w:numId w:val="39"/>
        </w:numPr>
      </w:pPr>
      <w:r>
        <w:t>시뮬레이션 결과에서 압박 위험이 큰 구역의 위치를 확인할 수 있다.</w:t>
      </w:r>
    </w:p>
    <w:p w14:paraId="03EA57CA" w14:textId="77777777" w:rsidR="0082159E" w:rsidRDefault="00000000" w:rsidP="00F97AE1">
      <w:pPr>
        <w:pStyle w:val="new1"/>
        <w:numPr>
          <w:ilvl w:val="0"/>
          <w:numId w:val="39"/>
        </w:numPr>
      </w:pPr>
      <w:r>
        <w:t xml:space="preserve">압박 위험은 주의, 높음, 매우 </w:t>
      </w:r>
      <w:proofErr w:type="spellStart"/>
      <w:r>
        <w:t>높음처럼</w:t>
      </w:r>
      <w:proofErr w:type="spellEnd"/>
      <w:r>
        <w:t xml:space="preserve"> 구분된 수준으로 표시된다.</w:t>
      </w:r>
    </w:p>
    <w:p w14:paraId="50368C97" w14:textId="77777777" w:rsidR="0082159E" w:rsidRDefault="00000000" w:rsidP="00F97AE1">
      <w:pPr>
        <w:pStyle w:val="new1"/>
        <w:numPr>
          <w:ilvl w:val="0"/>
          <w:numId w:val="39"/>
        </w:numPr>
      </w:pPr>
      <w:r>
        <w:t>시나리오가 종료되면 위험한 압박 상태에 노출된 인원 수와 노출 시간을 확인할 수 있다.</w:t>
      </w:r>
    </w:p>
    <w:p w14:paraId="57BC5D23" w14:textId="77777777" w:rsidR="0082159E" w:rsidRDefault="00000000" w:rsidP="00F97AE1">
      <w:pPr>
        <w:pStyle w:val="new1"/>
        <w:numPr>
          <w:ilvl w:val="0"/>
          <w:numId w:val="39"/>
        </w:numPr>
      </w:pPr>
      <w:r>
        <w:t>대안 시나리오를 비교하면 압박 위험 구역과 위험 수준의 차이를 확인할 수 있다.</w:t>
      </w:r>
    </w:p>
    <w:p w14:paraId="704DF136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792B9B3A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18EEEE98" w14:textId="77777777" w:rsidR="0082159E" w:rsidRDefault="0082159E"/>
    <w:p w14:paraId="2143EDB3" w14:textId="77777777" w:rsidR="0082159E" w:rsidRDefault="00000000">
      <w:pPr>
        <w:pStyle w:val="3"/>
        <w:spacing w:before="180" w:after="180"/>
      </w:pPr>
      <w:r>
        <w:lastRenderedPageBreak/>
        <w:t xml:space="preserve">US-12 </w:t>
      </w:r>
      <w:r>
        <w:t>낙상</w:t>
      </w:r>
      <w:r>
        <w:t xml:space="preserve"> </w:t>
      </w:r>
      <w:r>
        <w:t>및</w:t>
      </w:r>
      <w:r>
        <w:t xml:space="preserve"> </w:t>
      </w:r>
      <w:r>
        <w:t>연속</w:t>
      </w:r>
      <w:r>
        <w:t xml:space="preserve"> </w:t>
      </w:r>
      <w:r>
        <w:t>낙상</w:t>
      </w:r>
      <w:r>
        <w:t xml:space="preserve"> </w:t>
      </w:r>
      <w:r>
        <w:t>탐지</w:t>
      </w:r>
    </w:p>
    <w:p w14:paraId="4602B382" w14:textId="77777777" w:rsidR="0082159E" w:rsidRDefault="00000000">
      <w:pPr>
        <w:pStyle w:val="userstorystyle"/>
      </w:pPr>
      <w:r>
        <w:t>User Story</w:t>
      </w:r>
    </w:p>
    <w:p w14:paraId="70AD6701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안전관리자로서 낙상과 여러 사람이 연달아 넘어지는 상황이 언제 어디서 발생하는지 알고 싶다. 그래야 압박 위험과 탈출 지연을 함께 유발하는 구역을 조기에 식별할 수 있다.</w:t>
      </w:r>
    </w:p>
    <w:p w14:paraId="475576F7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34C1C742" w14:textId="77777777" w:rsidR="0082159E" w:rsidRDefault="00000000" w:rsidP="00F97AE1">
      <w:pPr>
        <w:pStyle w:val="new1"/>
        <w:numPr>
          <w:ilvl w:val="0"/>
          <w:numId w:val="36"/>
        </w:numPr>
      </w:pPr>
      <w:r>
        <w:t>시뮬레이션 결과에서 낙상이 발생한 위치와 인원 수를 확인할 수 있다.</w:t>
      </w:r>
    </w:p>
    <w:p w14:paraId="09060D8A" w14:textId="77777777" w:rsidR="0082159E" w:rsidRDefault="00000000" w:rsidP="00F97AE1">
      <w:pPr>
        <w:pStyle w:val="new1"/>
        <w:numPr>
          <w:ilvl w:val="0"/>
          <w:numId w:val="36"/>
        </w:numPr>
      </w:pPr>
      <w:r>
        <w:t>여러 사람이 연달아 넘어지는 상황이 발생하면, 그 위치와 규모를 확인할 수 있다.</w:t>
      </w:r>
    </w:p>
    <w:p w14:paraId="48422373" w14:textId="77777777" w:rsidR="0082159E" w:rsidRDefault="00000000" w:rsidP="00F97AE1">
      <w:pPr>
        <w:pStyle w:val="new1"/>
        <w:numPr>
          <w:ilvl w:val="0"/>
          <w:numId w:val="36"/>
        </w:numPr>
      </w:pPr>
      <w:r>
        <w:t>낙상이 발생한 이후 이동 지연이나 혼잡이 커진 구간을 함께 확인할 수 있다.</w:t>
      </w:r>
    </w:p>
    <w:p w14:paraId="2C56D516" w14:textId="77777777" w:rsidR="0082159E" w:rsidRDefault="00000000" w:rsidP="00F97AE1">
      <w:pPr>
        <w:pStyle w:val="new1"/>
        <w:numPr>
          <w:ilvl w:val="0"/>
          <w:numId w:val="36"/>
        </w:numPr>
      </w:pPr>
      <w:r>
        <w:t>대안 시나리오를 비교하면 낙상 발생 위치와 규모 차이를 확인할 수 있다.</w:t>
      </w:r>
    </w:p>
    <w:p w14:paraId="1A396C76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Should</w:t>
      </w:r>
    </w:p>
    <w:p w14:paraId="28029893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06A4119A" w14:textId="77777777" w:rsidR="0082159E" w:rsidRDefault="0082159E"/>
    <w:p w14:paraId="5F43FE63" w14:textId="77777777" w:rsidR="0082159E" w:rsidRDefault="00000000">
      <w:pPr>
        <w:pStyle w:val="3"/>
        <w:spacing w:before="180" w:after="180"/>
      </w:pPr>
      <w:r>
        <w:t xml:space="preserve">US-13 </w:t>
      </w:r>
      <w:r>
        <w:t>역방향</w:t>
      </w:r>
      <w:r>
        <w:t>·</w:t>
      </w:r>
      <w:r>
        <w:t>교차</w:t>
      </w:r>
      <w:r>
        <w:t xml:space="preserve"> </w:t>
      </w:r>
      <w:r>
        <w:t>이동</w:t>
      </w:r>
      <w:r>
        <w:t xml:space="preserve"> </w:t>
      </w:r>
      <w:r>
        <w:t>위험</w:t>
      </w:r>
      <w:r>
        <w:t xml:space="preserve"> </w:t>
      </w:r>
      <w:r>
        <w:t>탐지</w:t>
      </w:r>
    </w:p>
    <w:p w14:paraId="4E82F3B5" w14:textId="77777777" w:rsidR="0082159E" w:rsidRDefault="00000000">
      <w:pPr>
        <w:pStyle w:val="userstorystyle"/>
      </w:pPr>
      <w:r>
        <w:t>User Story</w:t>
      </w:r>
    </w:p>
    <w:p w14:paraId="10CC3522" w14:textId="77777777" w:rsidR="0082159E" w:rsidRPr="00F97AE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F97AE1">
        <w:rPr>
          <w:b w:val="0"/>
          <w:bCs w:val="0"/>
        </w:rPr>
        <w:t>행사장 운영자로서 서로 반대 방향으로 움직이거나 교차해서 움직이는 사람들이 만드는 위험 구역을 알고 싶다. 그래야 동선 분리나 일방통행 같은 운영 대안을 근거 있게 선택할 수 있다.</w:t>
      </w:r>
    </w:p>
    <w:p w14:paraId="051F0CAE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133632F3" w14:textId="77777777" w:rsidR="0082159E" w:rsidRDefault="00000000" w:rsidP="00F97AE1">
      <w:pPr>
        <w:pStyle w:val="new1"/>
        <w:numPr>
          <w:ilvl w:val="0"/>
          <w:numId w:val="37"/>
        </w:numPr>
      </w:pPr>
      <w:r>
        <w:t>시뮬레이션 결과에서 서로 반대 방향으로 이동하는 사람들이 부딪히거나 막히는 구역을 확인할 수 있다.</w:t>
      </w:r>
    </w:p>
    <w:p w14:paraId="214D4F8C" w14:textId="77777777" w:rsidR="0082159E" w:rsidRDefault="00000000" w:rsidP="00F97AE1">
      <w:pPr>
        <w:pStyle w:val="new1"/>
        <w:numPr>
          <w:ilvl w:val="0"/>
          <w:numId w:val="37"/>
        </w:numPr>
      </w:pPr>
      <w:r>
        <w:t>서로 다른 방향의 흐름이 교차하는 지점에서 충돌이 잦은 정도와 통과 지연을 확인할 수 있다.</w:t>
      </w:r>
    </w:p>
    <w:p w14:paraId="2DF17B56" w14:textId="77777777" w:rsidR="0082159E" w:rsidRDefault="00000000" w:rsidP="00F97AE1">
      <w:pPr>
        <w:pStyle w:val="new1"/>
        <w:numPr>
          <w:ilvl w:val="0"/>
          <w:numId w:val="37"/>
        </w:numPr>
      </w:pPr>
      <w:r>
        <w:t>대안 시나리오를 비교하면 이동 충돌과 혼잡의 차이를 확인할 수 있다.</w:t>
      </w:r>
    </w:p>
    <w:p w14:paraId="2415650A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Should</w:t>
      </w:r>
    </w:p>
    <w:p w14:paraId="63D1FF75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0A4208A5" w14:textId="77777777" w:rsidR="0082159E" w:rsidRDefault="0082159E"/>
    <w:p w14:paraId="22524CF4" w14:textId="77777777" w:rsidR="0082159E" w:rsidRDefault="00000000">
      <w:pPr>
        <w:pStyle w:val="3"/>
        <w:spacing w:before="180" w:after="180"/>
      </w:pPr>
      <w:r>
        <w:t xml:space="preserve">US-14 </w:t>
      </w:r>
      <w:r>
        <w:t>시야</w:t>
      </w:r>
      <w:r>
        <w:t xml:space="preserve"> </w:t>
      </w:r>
      <w:r>
        <w:t>저하와</w:t>
      </w:r>
      <w:r>
        <w:t xml:space="preserve"> </w:t>
      </w:r>
      <w:proofErr w:type="spellStart"/>
      <w:r>
        <w:t>길찾기</w:t>
      </w:r>
      <w:proofErr w:type="spellEnd"/>
      <w:r>
        <w:t xml:space="preserve"> </w:t>
      </w:r>
      <w:r>
        <w:t>영향</w:t>
      </w:r>
      <w:r>
        <w:t xml:space="preserve"> </w:t>
      </w:r>
      <w:r>
        <w:t>반영</w:t>
      </w:r>
    </w:p>
    <w:p w14:paraId="4A5EEA28" w14:textId="77777777" w:rsidR="0082159E" w:rsidRDefault="00000000">
      <w:pPr>
        <w:pStyle w:val="userstorystyle"/>
      </w:pPr>
      <w:r>
        <w:t>User Story</w:t>
      </w:r>
    </w:p>
    <w:p w14:paraId="3649DF3E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lastRenderedPageBreak/>
        <w:t xml:space="preserve">재난 대응 담당자로서 연기나 시야 저하가 </w:t>
      </w:r>
      <w:proofErr w:type="spellStart"/>
      <w:r w:rsidRPr="003A4D51">
        <w:rPr>
          <w:b w:val="0"/>
          <w:bCs w:val="0"/>
        </w:rPr>
        <w:t>길찾기와</w:t>
      </w:r>
      <w:proofErr w:type="spellEnd"/>
      <w:r w:rsidRPr="003A4D51">
        <w:rPr>
          <w:b w:val="0"/>
          <w:bCs w:val="0"/>
        </w:rPr>
        <w:t xml:space="preserve"> 이동 성능에 미치는 영향을 반영하고 싶다. 그래야 평시 시나리오와 비상 시나리오를 같은 조건으로 비교하지 않게 된다.</w:t>
      </w:r>
    </w:p>
    <w:p w14:paraId="4B0617C7" w14:textId="77777777" w:rsidR="0082159E" w:rsidRPr="00F97AE1" w:rsidRDefault="00000000">
      <w:pPr>
        <w:pStyle w:val="new1"/>
        <w:rPr>
          <w:b/>
          <w:bCs/>
        </w:rPr>
      </w:pPr>
      <w:r w:rsidRPr="00F97AE1">
        <w:rPr>
          <w:b/>
          <w:bCs/>
        </w:rPr>
        <w:t>Acceptance Criteria</w:t>
      </w:r>
    </w:p>
    <w:p w14:paraId="43CB075B" w14:textId="77777777" w:rsidR="0082159E" w:rsidRDefault="00000000" w:rsidP="00F97AE1">
      <w:pPr>
        <w:pStyle w:val="new1"/>
        <w:numPr>
          <w:ilvl w:val="0"/>
          <w:numId w:val="40"/>
        </w:numPr>
      </w:pPr>
      <w:r>
        <w:t>시야 저하 조건이 있는 시나리오에서는 이동 속도와 대피 시간의 변화를 확인할 수 있다.</w:t>
      </w:r>
    </w:p>
    <w:p w14:paraId="5EE614A2" w14:textId="77777777" w:rsidR="0082159E" w:rsidRDefault="00000000" w:rsidP="00F97AE1">
      <w:pPr>
        <w:pStyle w:val="new1"/>
        <w:numPr>
          <w:ilvl w:val="0"/>
          <w:numId w:val="40"/>
        </w:numPr>
      </w:pPr>
      <w:r>
        <w:t>공간에 익숙한 정도나 안내 정보가 다르면 이동 경로와 대피 결과 차이를 확인할 수 있다.</w:t>
      </w:r>
    </w:p>
    <w:p w14:paraId="3BB27E3E" w14:textId="77777777" w:rsidR="0082159E" w:rsidRDefault="00000000" w:rsidP="00F97AE1">
      <w:pPr>
        <w:pStyle w:val="new1"/>
        <w:numPr>
          <w:ilvl w:val="0"/>
          <w:numId w:val="40"/>
        </w:numPr>
      </w:pPr>
      <w:r>
        <w:t>시야가 나빠질수록 어떤 구역의 위험이 커지는지 결과에서 확인할 수 있다.</w:t>
      </w:r>
    </w:p>
    <w:p w14:paraId="49A1DFDF" w14:textId="77777777" w:rsidR="0082159E" w:rsidRDefault="00000000" w:rsidP="00F97AE1">
      <w:pPr>
        <w:pStyle w:val="new1"/>
        <w:numPr>
          <w:ilvl w:val="0"/>
          <w:numId w:val="40"/>
        </w:numPr>
      </w:pPr>
      <w:r>
        <w:t>시나리오를 비교할 때는 어떤 시야 조건이 적용됐는지 함께 표시된다.</w:t>
      </w:r>
    </w:p>
    <w:p w14:paraId="62165590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Should</w:t>
      </w:r>
    </w:p>
    <w:p w14:paraId="0DDD5034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7E5A9B07" w14:textId="77777777" w:rsidR="0082159E" w:rsidRDefault="0082159E"/>
    <w:p w14:paraId="74FA47F6" w14:textId="77777777" w:rsidR="0082159E" w:rsidRDefault="00000000">
      <w:pPr>
        <w:pStyle w:val="2"/>
        <w:spacing w:before="360" w:after="360"/>
      </w:pPr>
      <w:r>
        <w:t xml:space="preserve">E5 - </w:t>
      </w:r>
      <w:r>
        <w:t>결과</w:t>
      </w:r>
      <w:r>
        <w:t xml:space="preserve"> </w:t>
      </w:r>
      <w:r>
        <w:t>시각화</w:t>
      </w:r>
      <w:r>
        <w:t xml:space="preserve"> </w:t>
      </w:r>
      <w:r>
        <w:t>및</w:t>
      </w:r>
      <w:r>
        <w:t xml:space="preserve"> </w:t>
      </w:r>
      <w:r>
        <w:t>비교</w:t>
      </w:r>
      <w:r>
        <w:t xml:space="preserve"> </w:t>
      </w:r>
      <w:r>
        <w:t>분석</w:t>
      </w:r>
    </w:p>
    <w:p w14:paraId="40A7A247" w14:textId="77777777" w:rsidR="0082159E" w:rsidRDefault="00000000">
      <w:pPr>
        <w:pStyle w:val="3"/>
        <w:spacing w:before="180" w:after="180"/>
      </w:pPr>
      <w:r>
        <w:t xml:space="preserve">US-15 </w:t>
      </w:r>
      <w:r>
        <w:t>위험</w:t>
      </w:r>
      <w:r>
        <w:t xml:space="preserve"> </w:t>
      </w:r>
      <w:proofErr w:type="spellStart"/>
      <w:r>
        <w:t>히트맵</w:t>
      </w:r>
      <w:proofErr w:type="spellEnd"/>
      <w:r>
        <w:t xml:space="preserve"> </w:t>
      </w:r>
      <w:r>
        <w:t>시각화</w:t>
      </w:r>
    </w:p>
    <w:p w14:paraId="7A0945A5" w14:textId="77777777" w:rsidR="0082159E" w:rsidRDefault="00000000">
      <w:pPr>
        <w:pStyle w:val="userstorystyle"/>
      </w:pPr>
      <w:r>
        <w:t>User Story</w:t>
      </w:r>
    </w:p>
    <w:p w14:paraId="50C1D290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 xml:space="preserve">건축·공간 설계자로서 위험이 집중되는 위치를 </w:t>
      </w:r>
      <w:proofErr w:type="spellStart"/>
      <w:r w:rsidRPr="003A4D51">
        <w:rPr>
          <w:b w:val="0"/>
          <w:bCs w:val="0"/>
        </w:rPr>
        <w:t>히트맵으로</w:t>
      </w:r>
      <w:proofErr w:type="spellEnd"/>
      <w:r w:rsidRPr="003A4D51">
        <w:rPr>
          <w:b w:val="0"/>
          <w:bCs w:val="0"/>
        </w:rPr>
        <w:t xml:space="preserve"> 보고 싶다. 그래야 숫자만으로는 놓치기 쉬운 위험 구역을 직관적으로 파악할 수 있다.</w:t>
      </w:r>
    </w:p>
    <w:p w14:paraId="36B7AF76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3FD310D8" w14:textId="77777777" w:rsidR="0082159E" w:rsidRDefault="00000000" w:rsidP="00054A52">
      <w:pPr>
        <w:pStyle w:val="new1"/>
        <w:numPr>
          <w:ilvl w:val="0"/>
          <w:numId w:val="43"/>
        </w:numPr>
      </w:pPr>
      <w:r>
        <w:t xml:space="preserve">시뮬레이션이 실행 중이거나 종료되면, 사용자가 표시 항목을 선택하면, 해당 </w:t>
      </w:r>
      <w:proofErr w:type="spellStart"/>
      <w:r>
        <w:t>히트맵을</w:t>
      </w:r>
      <w:proofErr w:type="spellEnd"/>
      <w:r>
        <w:t xml:space="preserve"> 볼 수 있다.</w:t>
      </w:r>
    </w:p>
    <w:p w14:paraId="1F39F32E" w14:textId="77777777" w:rsidR="0082159E" w:rsidRDefault="00000000" w:rsidP="00054A52">
      <w:pPr>
        <w:pStyle w:val="new1"/>
        <w:numPr>
          <w:ilvl w:val="0"/>
          <w:numId w:val="43"/>
        </w:numPr>
      </w:pPr>
      <w:r>
        <w:t>여러 위험 표시 항목이 있을 때, 사용자가 전환하면, 같은 공간 기준으로 겹치지 않게 확인할 수 있다.</w:t>
      </w:r>
    </w:p>
    <w:p w14:paraId="0D32F4D8" w14:textId="77777777" w:rsidR="0082159E" w:rsidRDefault="00000000" w:rsidP="00054A52">
      <w:pPr>
        <w:pStyle w:val="new1"/>
        <w:numPr>
          <w:ilvl w:val="0"/>
          <w:numId w:val="43"/>
        </w:numPr>
      </w:pPr>
      <w:r>
        <w:t xml:space="preserve">위험이 집중된 구역이 있으면, </w:t>
      </w:r>
      <w:proofErr w:type="spellStart"/>
      <w:r>
        <w:t>히트맵을</w:t>
      </w:r>
      <w:proofErr w:type="spellEnd"/>
      <w:r>
        <w:t xml:space="preserve"> 보면, 위치와 강도가 색상 단계로 구분된다.</w:t>
      </w:r>
    </w:p>
    <w:p w14:paraId="76E7C0BB" w14:textId="77777777" w:rsidR="0082159E" w:rsidRDefault="00000000" w:rsidP="00054A52">
      <w:pPr>
        <w:pStyle w:val="new1"/>
        <w:numPr>
          <w:ilvl w:val="0"/>
          <w:numId w:val="43"/>
        </w:numPr>
      </w:pPr>
      <w:r>
        <w:t xml:space="preserve">시나리오가 다르면, 각 </w:t>
      </w:r>
      <w:proofErr w:type="spellStart"/>
      <w:r>
        <w:t>히트맵을</w:t>
      </w:r>
      <w:proofErr w:type="spellEnd"/>
      <w:r>
        <w:t xml:space="preserve"> 비교하면, 위험 구역의 위치와 강도 차이를 확인할 수 있다.</w:t>
      </w:r>
    </w:p>
    <w:p w14:paraId="33D9C3F7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443FA249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5SP</w:t>
      </w:r>
    </w:p>
    <w:p w14:paraId="5841B644" w14:textId="77777777" w:rsidR="0082159E" w:rsidRDefault="0082159E"/>
    <w:p w14:paraId="6BFA302F" w14:textId="77777777" w:rsidR="0082159E" w:rsidRDefault="00000000">
      <w:pPr>
        <w:pStyle w:val="3"/>
        <w:spacing w:before="180" w:after="180"/>
      </w:pPr>
      <w:r>
        <w:lastRenderedPageBreak/>
        <w:t xml:space="preserve">US-16 </w:t>
      </w:r>
      <w:r>
        <w:t>종료</w:t>
      </w:r>
      <w:r>
        <w:t xml:space="preserve"> </w:t>
      </w:r>
      <w:r>
        <w:t>후</w:t>
      </w:r>
      <w:r>
        <w:t xml:space="preserve"> </w:t>
      </w:r>
      <w:r>
        <w:t>핵심</w:t>
      </w:r>
      <w:r>
        <w:t xml:space="preserve"> </w:t>
      </w:r>
      <w:r>
        <w:t>지표</w:t>
      </w:r>
      <w:r>
        <w:t xml:space="preserve"> </w:t>
      </w:r>
      <w:r>
        <w:t>요약</w:t>
      </w:r>
    </w:p>
    <w:p w14:paraId="781760F9" w14:textId="77777777" w:rsidR="0082159E" w:rsidRDefault="00000000">
      <w:pPr>
        <w:pStyle w:val="userstorystyle"/>
      </w:pPr>
      <w:r>
        <w:t>User Story</w:t>
      </w:r>
    </w:p>
    <w:p w14:paraId="33F031DC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안전관리자로서 시뮬레이션 종료 후 핵심 지표를 한 번에 요약해서 보고 싶다. 그래야 어떤 시나리오가 더 안전한지 빠르게 판단할 수 있다.</w:t>
      </w:r>
    </w:p>
    <w:p w14:paraId="20B59313" w14:textId="77777777" w:rsidR="0082159E" w:rsidRPr="00F97AE1" w:rsidRDefault="00000000">
      <w:pPr>
        <w:pStyle w:val="new1"/>
        <w:rPr>
          <w:b/>
          <w:bCs/>
        </w:rPr>
      </w:pPr>
      <w:r w:rsidRPr="00F97AE1">
        <w:rPr>
          <w:b/>
          <w:bCs/>
        </w:rPr>
        <w:t>Acceptance Criteria</w:t>
      </w:r>
    </w:p>
    <w:p w14:paraId="70D804AF" w14:textId="77777777" w:rsidR="0082159E" w:rsidRDefault="00000000" w:rsidP="00F97AE1">
      <w:pPr>
        <w:pStyle w:val="new1"/>
        <w:numPr>
          <w:ilvl w:val="0"/>
          <w:numId w:val="41"/>
        </w:numPr>
      </w:pPr>
      <w:r>
        <w:t xml:space="preserve">시뮬레이션이 완료되면, 결과 요약을 열면, 총 대피 시간, 전체 인원의 50%, 90%, 95%가 대피를 마친 시점의 시간, </w:t>
      </w:r>
      <w:proofErr w:type="spellStart"/>
      <w:r>
        <w:t>미대피</w:t>
      </w:r>
      <w:proofErr w:type="spellEnd"/>
      <w:r>
        <w:t xml:space="preserve"> 인원, 최대 밀도 등을 확인할 수 있다.</w:t>
      </w:r>
    </w:p>
    <w:p w14:paraId="2A38A40A" w14:textId="77777777" w:rsidR="0082159E" w:rsidRDefault="00000000" w:rsidP="00F97AE1">
      <w:pPr>
        <w:pStyle w:val="new1"/>
        <w:numPr>
          <w:ilvl w:val="0"/>
          <w:numId w:val="41"/>
        </w:numPr>
      </w:pPr>
      <w:r>
        <w:t>위험 탐지가 수행되었으면, 요약을 보면, 압박 위험 노출 인원, 낙상 인원, 위험 구역 수 같은 주요 정보도 함께 표시된다.</w:t>
      </w:r>
    </w:p>
    <w:p w14:paraId="59F9CDDA" w14:textId="77777777" w:rsidR="0082159E" w:rsidRDefault="00000000" w:rsidP="00F97AE1">
      <w:pPr>
        <w:pStyle w:val="new1"/>
        <w:numPr>
          <w:ilvl w:val="0"/>
          <w:numId w:val="41"/>
        </w:numPr>
      </w:pPr>
      <w:r>
        <w:t xml:space="preserve">반복 실행 결과가 있으면, 요약을 확인하면, 단일 </w:t>
      </w:r>
      <w:proofErr w:type="spellStart"/>
      <w:r>
        <w:t>실행값과</w:t>
      </w:r>
      <w:proofErr w:type="spellEnd"/>
      <w:r>
        <w:t xml:space="preserve"> </w:t>
      </w:r>
      <w:proofErr w:type="spellStart"/>
      <w:r>
        <w:t>집계값을</w:t>
      </w:r>
      <w:proofErr w:type="spellEnd"/>
      <w:r>
        <w:t xml:space="preserve"> 구분해서 볼 수 있다.</w:t>
      </w:r>
    </w:p>
    <w:p w14:paraId="5F5B0334" w14:textId="77777777" w:rsidR="0082159E" w:rsidRDefault="00000000" w:rsidP="00F97AE1">
      <w:pPr>
        <w:pStyle w:val="new1"/>
        <w:numPr>
          <w:ilvl w:val="0"/>
          <w:numId w:val="41"/>
        </w:numPr>
      </w:pPr>
      <w:r>
        <w:t>결과가 비정상 종료되었으면, 요약을 열면, 정상 완료 결과와 구분해서 안내한다.</w:t>
      </w:r>
    </w:p>
    <w:p w14:paraId="4196C805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50843165" w14:textId="77777777" w:rsidR="0082159E" w:rsidRDefault="00000000">
      <w:pPr>
        <w:pStyle w:val="new1"/>
      </w:pPr>
      <w:r w:rsidRPr="003A4D51">
        <w:rPr>
          <w:b/>
          <w:bCs/>
        </w:rPr>
        <w:t xml:space="preserve">Estimate (SP): </w:t>
      </w:r>
      <w:r>
        <w:t>5SP</w:t>
      </w:r>
    </w:p>
    <w:p w14:paraId="7A67D7C3" w14:textId="77777777" w:rsidR="0082159E" w:rsidRDefault="0082159E"/>
    <w:p w14:paraId="7CCD5F81" w14:textId="77777777" w:rsidR="0082159E" w:rsidRDefault="00000000">
      <w:pPr>
        <w:pStyle w:val="3"/>
        <w:spacing w:before="180" w:after="180"/>
      </w:pPr>
      <w:r>
        <w:t xml:space="preserve">US-17 </w:t>
      </w:r>
      <w:r>
        <w:t>기준</w:t>
      </w:r>
      <w:r>
        <w:t xml:space="preserve"> </w:t>
      </w:r>
      <w:r>
        <w:t>시나리오</w:t>
      </w:r>
      <w:r>
        <w:t xml:space="preserve"> </w:t>
      </w:r>
      <w:r>
        <w:t>대비</w:t>
      </w:r>
      <w:r>
        <w:t xml:space="preserve"> </w:t>
      </w:r>
      <w:r>
        <w:t>대안</w:t>
      </w:r>
      <w:r>
        <w:t xml:space="preserve"> </w:t>
      </w:r>
      <w:r>
        <w:t>비교</w:t>
      </w:r>
    </w:p>
    <w:p w14:paraId="6DD5C7E1" w14:textId="77777777" w:rsidR="0082159E" w:rsidRDefault="00000000">
      <w:pPr>
        <w:pStyle w:val="userstorystyle"/>
      </w:pPr>
      <w:r>
        <w:t>User Story</w:t>
      </w:r>
    </w:p>
    <w:p w14:paraId="3D61F1DC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행사장 운영자로서 기준 시나리오와 여러 대안 시나리오를 나란히 비교하고 싶다. 그래야 어떤 운영안이 가장 안전하고 실현 가능한지 근거 있게 선택할 수 있다.</w:t>
      </w:r>
    </w:p>
    <w:p w14:paraId="718846C8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141059E6" w14:textId="77777777" w:rsidR="0082159E" w:rsidRDefault="00000000" w:rsidP="00054A52">
      <w:pPr>
        <w:pStyle w:val="new1"/>
        <w:numPr>
          <w:ilvl w:val="0"/>
          <w:numId w:val="42"/>
        </w:numPr>
      </w:pPr>
      <w:r>
        <w:t>기준 시나리오와 대안 시나리오가 있을 때, 비교 화면을 열면, 핵심 지표가 동일 기준으로 나란히 표시된다.</w:t>
      </w:r>
    </w:p>
    <w:p w14:paraId="52558E1E" w14:textId="77777777" w:rsidR="0082159E" w:rsidRDefault="00000000" w:rsidP="00054A52">
      <w:pPr>
        <w:pStyle w:val="new1"/>
        <w:numPr>
          <w:ilvl w:val="0"/>
          <w:numId w:val="42"/>
        </w:numPr>
      </w:pPr>
      <w:r>
        <w:t>대안 시나리오가 기준 시나리오 대비 변경된 변수를 가질 때, 비교를 보면, 어떤 조건이 달라졌는지 함께 확인할 수 있다.</w:t>
      </w:r>
    </w:p>
    <w:p w14:paraId="3739EC44" w14:textId="77777777" w:rsidR="0082159E" w:rsidRDefault="00000000" w:rsidP="00054A52">
      <w:pPr>
        <w:pStyle w:val="new1"/>
        <w:numPr>
          <w:ilvl w:val="0"/>
          <w:numId w:val="42"/>
        </w:numPr>
      </w:pPr>
      <w:r>
        <w:t>특정 대안이 더 나쁜 결과를 보이면, 비교를 확인하면, 어떤 위험 지표가 얼마나 악화되었는지 변화량으로 표시된다.</w:t>
      </w:r>
    </w:p>
    <w:p w14:paraId="4429BE9A" w14:textId="77777777" w:rsidR="0082159E" w:rsidRDefault="00000000" w:rsidP="00054A52">
      <w:pPr>
        <w:pStyle w:val="new1"/>
        <w:numPr>
          <w:ilvl w:val="0"/>
          <w:numId w:val="42"/>
        </w:numPr>
      </w:pPr>
      <w:r>
        <w:t>여러 대안을 비교할 때, 어떤 대안이 더 안전한지 판단할 수 있는 근거가 함께 제시된다.</w:t>
      </w:r>
    </w:p>
    <w:p w14:paraId="1081E1E1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61C33699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19127ED3" w14:textId="77777777" w:rsidR="0082159E" w:rsidRDefault="0082159E"/>
    <w:p w14:paraId="75982610" w14:textId="77777777" w:rsidR="0082159E" w:rsidRDefault="00000000">
      <w:pPr>
        <w:pStyle w:val="2"/>
        <w:spacing w:before="360" w:after="360"/>
      </w:pPr>
      <w:r>
        <w:t xml:space="preserve">E6 - </w:t>
      </w:r>
      <w:r>
        <w:t>운영</w:t>
      </w:r>
      <w:r>
        <w:t xml:space="preserve"> </w:t>
      </w:r>
      <w:r>
        <w:t>대안</w:t>
      </w:r>
      <w:r>
        <w:t xml:space="preserve"> </w:t>
      </w:r>
      <w:r>
        <w:t>추천</w:t>
      </w:r>
    </w:p>
    <w:p w14:paraId="68F9239A" w14:textId="77777777" w:rsidR="0082159E" w:rsidRDefault="00000000">
      <w:pPr>
        <w:pStyle w:val="3"/>
        <w:spacing w:before="180" w:after="180"/>
      </w:pPr>
      <w:r>
        <w:t xml:space="preserve">US-18 </w:t>
      </w:r>
      <w:r>
        <w:t>운영</w:t>
      </w:r>
      <w:r>
        <w:t xml:space="preserve"> </w:t>
      </w:r>
      <w:r>
        <w:t>대안</w:t>
      </w:r>
      <w:r>
        <w:t xml:space="preserve"> </w:t>
      </w:r>
      <w:r>
        <w:t>후보</w:t>
      </w:r>
      <w:r>
        <w:t xml:space="preserve"> </w:t>
      </w:r>
      <w:r>
        <w:t>자동</w:t>
      </w:r>
      <w:r>
        <w:t xml:space="preserve"> </w:t>
      </w:r>
      <w:r>
        <w:t>제안</w:t>
      </w:r>
    </w:p>
    <w:p w14:paraId="38D7CB73" w14:textId="77777777" w:rsidR="0082159E" w:rsidRDefault="00000000">
      <w:pPr>
        <w:pStyle w:val="userstorystyle"/>
      </w:pPr>
      <w:r>
        <w:t>User Story</w:t>
      </w:r>
    </w:p>
    <w:p w14:paraId="49A4C1F5" w14:textId="77777777" w:rsidR="0082159E" w:rsidRPr="006D042F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6D042F">
        <w:rPr>
          <w:b w:val="0"/>
          <w:bCs w:val="0"/>
        </w:rPr>
        <w:t>행사장 운영자로서 분석 결과를 바탕으로 시스템이 실행 가능한 운영 대안 후보를 직접 제안해 주길 원한다. 그래야 어떤 조치를 먼저 검토해야 하는지 빠르게 좁힐 수 있다.</w:t>
      </w:r>
    </w:p>
    <w:p w14:paraId="50B1C346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4E9D2427" w14:textId="77777777" w:rsidR="0082159E" w:rsidRDefault="00000000" w:rsidP="00054A52">
      <w:pPr>
        <w:pStyle w:val="new1"/>
        <w:numPr>
          <w:ilvl w:val="0"/>
          <w:numId w:val="44"/>
        </w:numPr>
      </w:pPr>
      <w:r>
        <w:t>위험 신호가 확인되면, 추천 기능을 실행하면, 시스템은 출구 추가 개방, 순차 퇴장, 일방통행, 통제 구역 조정 같은 대안 후보를 생성한다.</w:t>
      </w:r>
    </w:p>
    <w:p w14:paraId="7D80D032" w14:textId="77777777" w:rsidR="0082159E" w:rsidRDefault="00000000" w:rsidP="00054A52">
      <w:pPr>
        <w:pStyle w:val="new1"/>
        <w:numPr>
          <w:ilvl w:val="0"/>
          <w:numId w:val="44"/>
        </w:numPr>
      </w:pPr>
      <w:r>
        <w:t>여러 위험 구역이 동시에 존재하면, 추천 목록을 확인하면, 시스템은 우선순위가 높은 상위 후보부터 정렬해 보여준다.</w:t>
      </w:r>
    </w:p>
    <w:p w14:paraId="51BFFACF" w14:textId="77777777" w:rsidR="0082159E" w:rsidRDefault="00000000" w:rsidP="00054A52">
      <w:pPr>
        <w:pStyle w:val="new1"/>
        <w:numPr>
          <w:ilvl w:val="0"/>
          <w:numId w:val="44"/>
        </w:numPr>
      </w:pPr>
      <w:r>
        <w:t>각 추천안이 제시되면, 세부 내용을 열면, 어떤 위험 지표와 어떤 구역을 근거로 대안이 생성되었는지 확인할 수 있다.</w:t>
      </w:r>
    </w:p>
    <w:p w14:paraId="4D05BFB9" w14:textId="77777777" w:rsidR="0082159E" w:rsidRDefault="00000000" w:rsidP="00054A52">
      <w:pPr>
        <w:pStyle w:val="new1"/>
        <w:numPr>
          <w:ilvl w:val="0"/>
          <w:numId w:val="44"/>
        </w:numPr>
      </w:pPr>
      <w:r>
        <w:t>각 추천안에는 변경될 운영 항목과 기대되는 개선 방향이 함께 표시된다.</w:t>
      </w:r>
    </w:p>
    <w:p w14:paraId="709904F4" w14:textId="77777777" w:rsidR="0082159E" w:rsidRDefault="00000000" w:rsidP="00054A52">
      <w:pPr>
        <w:pStyle w:val="new1"/>
        <w:numPr>
          <w:ilvl w:val="0"/>
          <w:numId w:val="44"/>
        </w:numPr>
      </w:pPr>
      <w:r>
        <w:t>추천 기능을 수행할 만큼 결과가 충분하지 않으면, 추천을 요청하면, 시스템은 추천 불가 사유를 안내한다.</w:t>
      </w:r>
    </w:p>
    <w:p w14:paraId="3960024C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3344E89D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759CA20E" w14:textId="77777777" w:rsidR="0082159E" w:rsidRDefault="0082159E"/>
    <w:p w14:paraId="1501D6D2" w14:textId="77777777" w:rsidR="0082159E" w:rsidRDefault="00000000">
      <w:pPr>
        <w:pStyle w:val="3"/>
        <w:spacing w:before="180" w:after="180"/>
      </w:pPr>
      <w:r>
        <w:t xml:space="preserve">US-19 </w:t>
      </w:r>
      <w:r>
        <w:t>추천안의</w:t>
      </w:r>
      <w:r>
        <w:t xml:space="preserve"> </w:t>
      </w:r>
      <w:r>
        <w:t>시나리오화</w:t>
      </w:r>
      <w:r>
        <w:t xml:space="preserve"> </w:t>
      </w:r>
      <w:r>
        <w:t>및</w:t>
      </w:r>
      <w:r>
        <w:t xml:space="preserve"> </w:t>
      </w:r>
      <w:r>
        <w:t>근거</w:t>
      </w:r>
      <w:r>
        <w:t xml:space="preserve"> </w:t>
      </w:r>
      <w:r>
        <w:t>검토</w:t>
      </w:r>
    </w:p>
    <w:p w14:paraId="029AE0C7" w14:textId="77777777" w:rsidR="0082159E" w:rsidRDefault="00000000">
      <w:pPr>
        <w:pStyle w:val="userstorystyle"/>
      </w:pPr>
      <w:r>
        <w:t>User Story</w:t>
      </w:r>
    </w:p>
    <w:p w14:paraId="0AADE566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안전관리자로서 추천된 운영 대안을 바로 비교 가능한 대안 시나리오로 변환하고 그 근거를 검토하고 싶다. 그래야 추천을 신뢰할지, 수정할지, 바로 재실행할지 결정할 수 있다.</w:t>
      </w:r>
    </w:p>
    <w:p w14:paraId="4C4628E3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3A9B6B17" w14:textId="77777777" w:rsidR="0082159E" w:rsidRDefault="00000000" w:rsidP="00054A52">
      <w:pPr>
        <w:pStyle w:val="new1"/>
        <w:numPr>
          <w:ilvl w:val="0"/>
          <w:numId w:val="46"/>
        </w:numPr>
      </w:pPr>
      <w:r>
        <w:t>추천안이 존재할 때, 사용자가 하나를 선택하면, 시스템은 변경을 반영한 추천 시나리오를 생성한다.</w:t>
      </w:r>
    </w:p>
    <w:p w14:paraId="77682BB7" w14:textId="77777777" w:rsidR="0082159E" w:rsidRDefault="00000000" w:rsidP="00054A52">
      <w:pPr>
        <w:pStyle w:val="new1"/>
        <w:numPr>
          <w:ilvl w:val="0"/>
          <w:numId w:val="46"/>
        </w:numPr>
      </w:pPr>
      <w:r>
        <w:t>추천 시나리오가 생성되면, 비교 화면을 열면, 기준 시나리오, 현재 대안, 추천 시나리오를 함께 비교할 수 있다.</w:t>
      </w:r>
    </w:p>
    <w:p w14:paraId="72620DEE" w14:textId="77777777" w:rsidR="0082159E" w:rsidRDefault="00000000" w:rsidP="00054A52">
      <w:pPr>
        <w:pStyle w:val="new1"/>
        <w:numPr>
          <w:ilvl w:val="0"/>
          <w:numId w:val="46"/>
        </w:numPr>
      </w:pPr>
      <w:r>
        <w:lastRenderedPageBreak/>
        <w:t>추천 근거를 열면, 사용자가 확인하면, 목표 위험 지표, 기대 개선 방향, 함께 고려해야 할 다른 영향이 함께 표시된다.</w:t>
      </w:r>
    </w:p>
    <w:p w14:paraId="36BD4671" w14:textId="77777777" w:rsidR="0082159E" w:rsidRDefault="00000000" w:rsidP="00054A52">
      <w:pPr>
        <w:pStyle w:val="new1"/>
        <w:numPr>
          <w:ilvl w:val="0"/>
          <w:numId w:val="46"/>
        </w:numPr>
      </w:pPr>
      <w:r>
        <w:t>추천안을 그대로 적용하기 어렵다면, 사용자가 일부 값만 수정해 저장하면, 사용자 수정본이 별도 대안 시나리오로 보존된다.</w:t>
      </w:r>
    </w:p>
    <w:p w14:paraId="164434F2" w14:textId="77777777" w:rsidR="0082159E" w:rsidRDefault="00000000">
      <w:pPr>
        <w:pStyle w:val="new1"/>
      </w:pPr>
      <w:r w:rsidRPr="00054A52">
        <w:rPr>
          <w:b/>
          <w:bCs/>
        </w:rPr>
        <w:t>Priority:</w:t>
      </w:r>
      <w:r>
        <w:t xml:space="preserve"> Must</w:t>
      </w:r>
    </w:p>
    <w:p w14:paraId="51AFDDDD" w14:textId="77777777" w:rsidR="0082159E" w:rsidRDefault="00000000">
      <w:pPr>
        <w:pStyle w:val="new1"/>
      </w:pPr>
      <w:r w:rsidRPr="00054A52">
        <w:rPr>
          <w:b/>
          <w:bCs/>
        </w:rPr>
        <w:t>Estimate (SP):</w:t>
      </w:r>
      <w:r>
        <w:t xml:space="preserve"> 5SP</w:t>
      </w:r>
    </w:p>
    <w:p w14:paraId="62DF38BB" w14:textId="77777777" w:rsidR="0082159E" w:rsidRDefault="0082159E"/>
    <w:p w14:paraId="289048C8" w14:textId="77777777" w:rsidR="0082159E" w:rsidRDefault="00000000">
      <w:pPr>
        <w:pStyle w:val="2"/>
        <w:spacing w:before="360" w:after="360"/>
      </w:pPr>
      <w:r>
        <w:t xml:space="preserve">E7 - </w:t>
      </w:r>
      <w:r>
        <w:t>프로젝트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</w:t>
      </w:r>
      <w:r>
        <w:t>보고</w:t>
      </w:r>
    </w:p>
    <w:p w14:paraId="4244FB3F" w14:textId="77777777" w:rsidR="0082159E" w:rsidRDefault="00000000">
      <w:pPr>
        <w:pStyle w:val="3"/>
        <w:spacing w:before="180" w:after="180"/>
      </w:pPr>
      <w:r>
        <w:t xml:space="preserve">US-20 </w:t>
      </w:r>
      <w:r>
        <w:t>프로젝트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</w:t>
      </w:r>
      <w:r>
        <w:t>다시</w:t>
      </w:r>
      <w:r>
        <w:t xml:space="preserve"> </w:t>
      </w:r>
      <w:r>
        <w:t>열기</w:t>
      </w:r>
    </w:p>
    <w:p w14:paraId="6B676A83" w14:textId="77777777" w:rsidR="0082159E" w:rsidRDefault="00000000">
      <w:pPr>
        <w:pStyle w:val="userstorystyle"/>
      </w:pPr>
      <w:r>
        <w:t>User Story</w:t>
      </w:r>
    </w:p>
    <w:p w14:paraId="796E207E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안전관리자로서 작업 중인 레이아웃과 시나리오를 저장하고 다시 열고 싶다. 그래야 회의 중단 이후에도 같은 분석 맥락을 이어갈 수 있다.</w:t>
      </w:r>
    </w:p>
    <w:p w14:paraId="10E17A30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35193305" w14:textId="77777777" w:rsidR="0082159E" w:rsidRDefault="00000000" w:rsidP="00054A52">
      <w:pPr>
        <w:pStyle w:val="new1"/>
        <w:numPr>
          <w:ilvl w:val="0"/>
          <w:numId w:val="45"/>
        </w:numPr>
      </w:pPr>
      <w:r>
        <w:t>프로젝트에 레이아웃과 시나리오가 있을 때, 저장하면, 구조 정보와 시나리오 설정이 함께 저장된다.</w:t>
      </w:r>
    </w:p>
    <w:p w14:paraId="22C70768" w14:textId="77777777" w:rsidR="0082159E" w:rsidRDefault="00000000" w:rsidP="00054A52">
      <w:pPr>
        <w:pStyle w:val="new1"/>
        <w:numPr>
          <w:ilvl w:val="0"/>
          <w:numId w:val="45"/>
        </w:numPr>
      </w:pPr>
      <w:r>
        <w:t>저장된 프로젝트를 다시 열면, 목록을 확인하면, 기준 시나리오와 대안 시나리오 구성이 복원된다.</w:t>
      </w:r>
    </w:p>
    <w:p w14:paraId="4873EA49" w14:textId="77777777" w:rsidR="0082159E" w:rsidRDefault="00000000" w:rsidP="00054A52">
      <w:pPr>
        <w:pStyle w:val="new1"/>
        <w:numPr>
          <w:ilvl w:val="0"/>
          <w:numId w:val="45"/>
        </w:numPr>
      </w:pPr>
      <w:r>
        <w:t>이미 실행한 결과가 있을 때, 다시 열면, 재실행 필요 여부를 구분해서 알려준다.</w:t>
      </w:r>
    </w:p>
    <w:p w14:paraId="21EFD3A1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08968A8E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5SP</w:t>
      </w:r>
    </w:p>
    <w:p w14:paraId="124E0C81" w14:textId="77777777" w:rsidR="0082159E" w:rsidRDefault="0082159E"/>
    <w:p w14:paraId="57427D10" w14:textId="77777777" w:rsidR="0082159E" w:rsidRDefault="00000000">
      <w:pPr>
        <w:pStyle w:val="3"/>
        <w:spacing w:before="180" w:after="180"/>
      </w:pPr>
      <w:r>
        <w:t xml:space="preserve">US-21 </w:t>
      </w:r>
      <w:r>
        <w:t>결과</w:t>
      </w:r>
      <w:r>
        <w:t xml:space="preserve"> </w:t>
      </w:r>
      <w:r>
        <w:t>내보내기</w:t>
      </w:r>
    </w:p>
    <w:p w14:paraId="2CC4C49A" w14:textId="77777777" w:rsidR="0082159E" w:rsidRDefault="00000000">
      <w:pPr>
        <w:pStyle w:val="userstorystyle"/>
      </w:pPr>
      <w:r>
        <w:t>User Story</w:t>
      </w:r>
    </w:p>
    <w:p w14:paraId="13B7101B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재난 대응 담당자로서 비교 결과를 외부 공유용 파일로 내보내고 싶다. 그래야 회의 자료나 의사결정 보고서에 바로 활용할 수 있다.</w:t>
      </w:r>
    </w:p>
    <w:p w14:paraId="70F18C36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7D9CDA7E" w14:textId="77777777" w:rsidR="0082159E" w:rsidRDefault="00000000" w:rsidP="001E08DA">
      <w:pPr>
        <w:pStyle w:val="new1"/>
        <w:numPr>
          <w:ilvl w:val="0"/>
          <w:numId w:val="47"/>
        </w:numPr>
      </w:pPr>
      <w:r>
        <w:t>비교 가능한 결과가 있을 때, 내보내기를 실행하면, 핵심 지표 표와 시나리오 메타정보가 파일로 저장된다.</w:t>
      </w:r>
    </w:p>
    <w:p w14:paraId="0576FCC0" w14:textId="77777777" w:rsidR="0082159E" w:rsidRDefault="00000000" w:rsidP="001E08DA">
      <w:pPr>
        <w:pStyle w:val="new1"/>
        <w:numPr>
          <w:ilvl w:val="0"/>
          <w:numId w:val="47"/>
        </w:numPr>
      </w:pPr>
      <w:r>
        <w:lastRenderedPageBreak/>
        <w:t>기준과 대안이 함께 선택되어 있으면, 내보내기를 수행하면, 비교 대상과 변경 변수도 포함된다.</w:t>
      </w:r>
    </w:p>
    <w:p w14:paraId="40CB17A9" w14:textId="77777777" w:rsidR="0082159E" w:rsidRDefault="00000000" w:rsidP="001E08DA">
      <w:pPr>
        <w:pStyle w:val="new1"/>
        <w:numPr>
          <w:ilvl w:val="0"/>
          <w:numId w:val="47"/>
        </w:numPr>
      </w:pPr>
      <w:r>
        <w:t>결과가 아직 없으면, 내보내기를 시도하면, 먼저 실행이 필요하다는 메시지를 보여준다.</w:t>
      </w:r>
    </w:p>
    <w:p w14:paraId="4A5773ED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Should</w:t>
      </w:r>
    </w:p>
    <w:p w14:paraId="18073A85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3SP</w:t>
      </w:r>
    </w:p>
    <w:p w14:paraId="685CB79D" w14:textId="77777777" w:rsidR="0082159E" w:rsidRDefault="0082159E"/>
    <w:p w14:paraId="4EAAD250" w14:textId="0DD1B3E3" w:rsidR="00F805ED" w:rsidRDefault="00F805ED" w:rsidP="00F805ED">
      <w:pPr>
        <w:pStyle w:val="10"/>
        <w:spacing w:before="540" w:after="360"/>
      </w:pPr>
      <w:r>
        <w:rPr>
          <w:rFonts w:hint="eastAsia"/>
        </w:rPr>
        <w:t>Release Plan</w:t>
      </w:r>
    </w:p>
    <w:p w14:paraId="374953A5" w14:textId="26320F4F" w:rsidR="00F805ED" w:rsidRPr="00F805ED" w:rsidRDefault="00F805ED" w:rsidP="00F805ED">
      <w:pPr>
        <w:pStyle w:val="2"/>
        <w:spacing w:before="360" w:after="360"/>
        <w:rPr>
          <w:rFonts w:hint="eastAsia"/>
        </w:rPr>
      </w:pPr>
      <w:r>
        <w:rPr>
          <w:rFonts w:hint="eastAsia"/>
        </w:rPr>
        <w:t xml:space="preserve">Sprint </w:t>
      </w:r>
      <w:r>
        <w:rPr>
          <w:rFonts w:hint="eastAsia"/>
        </w:rPr>
        <w:t>배치</w:t>
      </w:r>
      <w:r>
        <w:rPr>
          <w:rFonts w:hint="eastAsia"/>
        </w:rPr>
        <w:t xml:space="preserve"> Plan</w:t>
      </w:r>
    </w:p>
    <w:p w14:paraId="4AD6AEAF" w14:textId="4F92170D" w:rsidR="00270D8F" w:rsidRPr="008E24D2" w:rsidRDefault="00270D8F" w:rsidP="008E24D2">
      <w:pPr>
        <w:pStyle w:val="3"/>
        <w:spacing w:before="180" w:after="180"/>
      </w:pPr>
      <w:r>
        <w:t xml:space="preserve">Sprint 1 - </w:t>
      </w:r>
      <w:r>
        <w:t>기반</w:t>
      </w:r>
      <w:r>
        <w:t xml:space="preserve"> </w:t>
      </w:r>
      <w:r>
        <w:t>구축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6"/>
        <w:gridCol w:w="2097"/>
      </w:tblGrid>
      <w:tr w:rsidR="00270D8F" w14:paraId="3A90D02B" w14:textId="77777777" w:rsidTr="00093242">
        <w:tc>
          <w:tcPr>
            <w:tcW w:w="6516" w:type="dxa"/>
            <w:tcBorders>
              <w:bottom w:val="double" w:sz="4" w:space="0" w:color="auto"/>
            </w:tcBorders>
          </w:tcPr>
          <w:p>
            <w:r>
              <w:t>US</w:t>
            </w:r>
          </w:p>
        </w:tc>
        <w:tc>
          <w:tcPr>
            <w:tcW w:w="2097" w:type="dxa"/>
            <w:tcBorders>
              <w:bottom w:val="double" w:sz="4" w:space="0" w:color="auto"/>
            </w:tcBorders>
          </w:tcPr>
          <w:p>
            <w:r>
              <w:t>SP</w:t>
            </w:r>
          </w:p>
        </w:tc>
      </w:tr>
      <w:tr w:rsidR="00270D8F" w14:paraId="391FE6C8" w14:textId="77777777" w:rsidTr="00093242">
        <w:tc>
          <w:tcPr>
            <w:tcW w:w="6516" w:type="dxa"/>
            <w:tcBorders>
              <w:top w:val="double" w:sz="4" w:space="0" w:color="auto"/>
            </w:tcBorders>
            <w:vAlign w:val="center"/>
          </w:tcPr>
          <w:p>
            <w:r>
              <w:t>US-01 도면 불러오기</w:t>
            </w:r>
          </w:p>
        </w:tc>
        <w:tc>
          <w:tcPr>
            <w:tcW w:w="2097" w:type="dxa"/>
            <w:tcBorders>
              <w:top w:val="double" w:sz="4" w:space="0" w:color="auto"/>
            </w:tcBorders>
            <w:vAlign w:val="center"/>
          </w:tcPr>
          <w:p>
            <w:r>
              <w:t>8</w:t>
            </w:r>
          </w:p>
        </w:tc>
      </w:tr>
      <w:tr w:rsidR="00270D8F" w14:paraId="104623E0" w14:textId="77777777" w:rsidTr="00093242">
        <w:tc>
          <w:tcPr>
            <w:tcW w:w="6516" w:type="dxa"/>
            <w:vAlign w:val="center"/>
          </w:tcPr>
          <w:p>
            <w:r>
              <w:t>US-02 구조 검토 및 경고 확인</w:t>
            </w:r>
          </w:p>
        </w:tc>
        <w:tc>
          <w:tcPr>
            <w:tcW w:w="2097" w:type="dxa"/>
            <w:vAlign w:val="center"/>
          </w:tcPr>
          <w:p>
            <w:r>
              <w:t>5</w:t>
            </w:r>
          </w:p>
        </w:tc>
      </w:tr>
      <w:tr w:rsidR="00270D8F" w14:paraId="627A7179" w14:textId="77777777" w:rsidTr="00093242">
        <w:tc>
          <w:tcPr>
            <w:tcW w:w="6516" w:type="dxa"/>
            <w:vAlign w:val="center"/>
          </w:tcPr>
          <w:p>
            <w:r>
              <w:t>US-03 수동 보정 후 실행 가능 상태 확정</w:t>
            </w:r>
          </w:p>
        </w:tc>
        <w:tc>
          <w:tcPr>
            <w:tcW w:w="2097" w:type="dxa"/>
            <w:vAlign w:val="center"/>
          </w:tcPr>
          <w:p>
            <w:r>
              <w:t>8</w:t>
            </w:r>
          </w:p>
        </w:tc>
      </w:tr>
      <w:tr w:rsidR="00270D8F" w14:paraId="2B8171A0" w14:textId="77777777" w:rsidTr="00093242">
        <w:tc>
          <w:tcPr>
            <w:tcW w:w="6516" w:type="dxa"/>
            <w:vAlign w:val="center"/>
          </w:tcPr>
          <w:p>
            <w:r>
              <w:t>US-04 기준 시나리오 생성</w:t>
            </w:r>
          </w:p>
        </w:tc>
        <w:tc>
          <w:tcPr>
            <w:tcW w:w="2097" w:type="dxa"/>
            <w:vAlign w:val="center"/>
          </w:tcPr>
          <w:p>
            <w:r>
              <w:t>5</w:t>
            </w:r>
          </w:p>
        </w:tc>
      </w:tr>
      <w:tr w:rsidR="00270D8F" w14:paraId="26934FA6" w14:textId="77777777" w:rsidTr="00093242">
        <w:tc>
          <w:tcPr>
            <w:tcW w:w="6516" w:type="dxa"/>
            <w:vAlign w:val="center"/>
          </w:tcPr>
          <w:p>
            <w:r>
              <w:t>US-07 인원 배치 기반 실행 제어</w:t>
            </w:r>
          </w:p>
        </w:tc>
        <w:tc>
          <w:tcPr>
            <w:tcW w:w="2097" w:type="dxa"/>
            <w:vAlign w:val="center"/>
          </w:tcPr>
          <w:p>
            <w:r>
              <w:t>8</w:t>
            </w:r>
          </w:p>
        </w:tc>
      </w:tr>
      <w:tr w:rsidR="00270D8F" w14:paraId="6DC68222" w14:textId="77777777" w:rsidTr="00093242">
        <w:tc>
          <w:tcPr>
            <w:tcW w:w="6516" w:type="dxa"/>
            <w:vAlign w:val="center"/>
          </w:tcPr>
          <w:p>
            <w:r>
              <w:t>US-09 실시간 진행 상태 확인</w:t>
            </w:r>
          </w:p>
        </w:tc>
        <w:tc>
          <w:tcPr>
            <w:tcW w:w="2097" w:type="dxa"/>
            <w:vAlign w:val="center"/>
          </w:tcPr>
          <w:p>
            <w:r>
              <w:t>3</w:t>
            </w:r>
          </w:p>
        </w:tc>
      </w:tr>
      <w:tr w:rsidR="00270D8F" w14:paraId="1F938117" w14:textId="77777777" w:rsidTr="00093242">
        <w:tc>
          <w:tcPr>
            <w:tcW w:w="6516" w:type="dxa"/>
            <w:vAlign w:val="center"/>
          </w:tcPr>
          <w:p>
            <w:r>
              <w:t>US-10 병목·정체 탐지</w:t>
            </w:r>
          </w:p>
        </w:tc>
        <w:tc>
          <w:tcPr>
            <w:tcW w:w="2097" w:type="dxa"/>
            <w:vAlign w:val="center"/>
          </w:tcPr>
          <w:p>
            <w:r>
              <w:t>5</w:t>
            </w:r>
          </w:p>
        </w:tc>
      </w:tr>
      <w:tr w:rsidR="00270D8F" w14:paraId="1F938117" w14:textId="77777777" w:rsidTr="00093242">
        <w:tc>
          <w:tcPr>
            <w:tcW w:w="6516" w:type="dxa"/>
            <w:vAlign w:val="center"/>
          </w:tcPr>
          <w:p>
            <w:r>
              <w:t>US-11 압력 집중 위험 탐지</w:t>
            </w:r>
          </w:p>
        </w:tc>
        <w:tc>
          <w:tcPr>
            <w:tcW w:w="2097" w:type="dxa"/>
            <w:vAlign w:val="center"/>
          </w:tcPr>
          <w:p>
            <w:r>
              <w:t>8</w:t>
            </w:r>
          </w:p>
        </w:tc>
      </w:tr>
    </w:tbl>
    <w:p w14:paraId="78CC1509" w14:textId="77777777" w:rsidR="005E775B" w:rsidRPr="00093242" w:rsidRDefault="005E775B" w:rsidP="005E775B">
      <w:pPr>
        <w:pStyle w:val="userstorystyle"/>
        <w:numPr>
          <w:ilvl w:val="0"/>
          <w:numId w:val="0"/>
        </w:numPr>
        <w:ind w:left="720" w:hanging="578"/>
      </w:pPr>
    </w:p>
    <w:p w14:paraId="484FF7A0" w14:textId="77777777" w:rsidR="00270D8F" w:rsidRPr="00093242" w:rsidRDefault="00270D8F" w:rsidP="004C5E1F">
      <w:pPr>
        <w:pStyle w:val="userstorystyle"/>
      </w:pPr>
      <w:r>
        <w:t>Sprint 1 합계 = 50 SP</w:t>
      </w:r>
    </w:p>
    <w:p w14:paraId="3EDB8A9E" w14:textId="77777777" w:rsidR="005E775B" w:rsidRPr="00093242" w:rsidRDefault="00270D8F" w:rsidP="005E775B">
      <w:pPr>
        <w:pStyle w:val="userstorystyle"/>
      </w:pPr>
      <w:r>
        <w:t>결과: 도면 입력부터 기준 시나리오 실행과 기본 위험 확인까지 가능한 흐름 확보</w:t>
      </w:r>
    </w:p>
    <w:p w14:paraId="0761B2E8" w14:textId="77777777" w:rsidR="00270D8F" w:rsidRPr="00E2614E" w:rsidRDefault="00270D8F" w:rsidP="00E2614E">
      <w:pPr>
        <w:pStyle w:val="3"/>
        <w:spacing w:before="180" w:after="180"/>
      </w:pPr>
      <w:r>
        <w:t xml:space="preserve">Sprint 2 - </w:t>
      </w:r>
      <w:r>
        <w:t>핵심</w:t>
      </w:r>
      <w:r>
        <w:t xml:space="preserve"> </w:t>
      </w:r>
      <w:r>
        <w:t>분석</w:t>
      </w:r>
      <w:r>
        <w:t xml:space="preserve"> </w:t>
      </w:r>
      <w:r>
        <w:t>흐름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4"/>
        <w:gridCol w:w="2099"/>
      </w:tblGrid>
      <w:tr w:rsidR="00270D8F" w14:paraId="4A089BF3" w14:textId="77777777" w:rsidTr="00093242">
        <w:tc>
          <w:tcPr>
            <w:tcW w:w="6514" w:type="dxa"/>
            <w:tcBorders>
              <w:bottom w:val="double" w:sz="4" w:space="0" w:color="auto"/>
            </w:tcBorders>
          </w:tcPr>
          <w:p>
            <w:r>
              <w:t>US</w:t>
            </w:r>
          </w:p>
        </w:tc>
        <w:tc>
          <w:tcPr>
            <w:tcW w:w="2099" w:type="dxa"/>
            <w:tcBorders>
              <w:bottom w:val="double" w:sz="4" w:space="0" w:color="auto"/>
            </w:tcBorders>
          </w:tcPr>
          <w:p>
            <w:r>
              <w:t>SP</w:t>
            </w:r>
          </w:p>
        </w:tc>
      </w:tr>
      <w:tr w:rsidR="00270D8F" w14:paraId="4C03F321" w14:textId="77777777" w:rsidTr="00093242">
        <w:tc>
          <w:tcPr>
            <w:tcW w:w="651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>
            <w:r>
              <w:t>US-05 운영 이벤트 설정</w:t>
            </w:r>
          </w:p>
        </w:tc>
        <w:tc>
          <w:tcPr>
            <w:tcW w:w="209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>
            <w:r>
              <w:t>8</w:t>
            </w:r>
          </w:p>
        </w:tc>
      </w:tr>
      <w:tr w:rsidR="00270D8F" w14:paraId="7BF80C91" w14:textId="77777777" w:rsidTr="00093242">
        <w:tc>
          <w:tcPr>
            <w:tcW w:w="6514" w:type="dxa"/>
            <w:tcBorders>
              <w:top w:val="single" w:sz="4" w:space="0" w:color="auto"/>
            </w:tcBorders>
            <w:vAlign w:val="center"/>
          </w:tcPr>
          <w:p>
            <w:r>
              <w:t>US-06 대안 시나리오 복제 및 변경</w:t>
            </w:r>
          </w:p>
        </w:tc>
        <w:tc>
          <w:tcPr>
            <w:tcW w:w="2099" w:type="dxa"/>
            <w:tcBorders>
              <w:top w:val="single" w:sz="4" w:space="0" w:color="auto"/>
            </w:tcBorders>
            <w:vAlign w:val="center"/>
          </w:tcPr>
          <w:p>
            <w:r>
              <w:t>3</w:t>
            </w:r>
          </w:p>
        </w:tc>
      </w:tr>
      <w:tr w:rsidR="00270D8F" w14:paraId="656B5D92" w14:textId="77777777" w:rsidTr="00093242">
        <w:tc>
          <w:tcPr>
            <w:tcW w:w="6514" w:type="dxa"/>
            <w:vAlign w:val="center"/>
          </w:tcPr>
          <w:p>
            <w:r>
              <w:t>US-08 반복 실행과 재현성 확인</w:t>
            </w:r>
          </w:p>
        </w:tc>
        <w:tc>
          <w:tcPr>
            <w:tcW w:w="2099" w:type="dxa"/>
            <w:vAlign w:val="center"/>
          </w:tcPr>
          <w:p>
            <w:r>
              <w:t>5</w:t>
            </w:r>
          </w:p>
        </w:tc>
      </w:tr>
      <w:tr w:rsidR="00270D8F" w14:paraId="3A95E9D0" w14:textId="77777777" w:rsidTr="00093242">
        <w:tc>
          <w:tcPr>
            <w:tcW w:w="6514" w:type="dxa"/>
            <w:vAlign w:val="center"/>
          </w:tcPr>
          <w:p>
            <w:r>
              <w:t>US-15 위험 히트맵 시각화</w:t>
            </w:r>
          </w:p>
        </w:tc>
        <w:tc>
          <w:tcPr>
            <w:tcW w:w="2099" w:type="dxa"/>
            <w:vAlign w:val="center"/>
          </w:tcPr>
          <w:p>
            <w:r>
              <w:t>5</w:t>
            </w:r>
          </w:p>
        </w:tc>
      </w:tr>
      <w:tr w:rsidR="00270D8F" w14:paraId="298A7307" w14:textId="77777777" w:rsidTr="00093242">
        <w:tc>
          <w:tcPr>
            <w:tcW w:w="6514" w:type="dxa"/>
            <w:vAlign w:val="center"/>
          </w:tcPr>
          <w:p>
            <w:r>
              <w:t>US-16 종료 후 핵심 지표 요약</w:t>
            </w:r>
          </w:p>
        </w:tc>
        <w:tc>
          <w:tcPr>
            <w:tcW w:w="2099" w:type="dxa"/>
            <w:vAlign w:val="center"/>
          </w:tcPr>
          <w:p>
            <w:r>
              <w:t>5</w:t>
            </w:r>
          </w:p>
        </w:tc>
      </w:tr>
      <w:tr w:rsidR="00270D8F" w14:paraId="5C9F3D2D" w14:textId="77777777" w:rsidTr="00093242">
        <w:tc>
          <w:tcPr>
            <w:tcW w:w="6514" w:type="dxa"/>
            <w:vAlign w:val="center"/>
          </w:tcPr>
          <w:p>
            <w:r>
              <w:t>US-17 기준 시나리오 대비 대안 비교</w:t>
            </w:r>
          </w:p>
        </w:tc>
        <w:tc>
          <w:tcPr>
            <w:tcW w:w="2099" w:type="dxa"/>
            <w:vAlign w:val="center"/>
          </w:tcPr>
          <w:p>
            <w:r>
              <w:t>8</w:t>
            </w:r>
          </w:p>
        </w:tc>
      </w:tr>
      <w:tr w:rsidR="00270D8F" w14:paraId="1FF95C55" w14:textId="77777777" w:rsidTr="00093242">
        <w:tc>
          <w:tcPr>
            <w:tcW w:w="6514" w:type="dxa"/>
            <w:vAlign w:val="center"/>
          </w:tcPr>
          <w:p>
            <w:r>
              <w:t>US-20 프로젝트 저장 및 다시 열기</w:t>
            </w:r>
          </w:p>
        </w:tc>
        <w:tc>
          <w:tcPr>
            <w:tcW w:w="2099" w:type="dxa"/>
            <w:vAlign w:val="center"/>
          </w:tcPr>
          <w:p>
            <w:r>
              <w:t>5</w:t>
            </w:r>
          </w:p>
        </w:tc>
      </w:tr>
      <w:tr w:rsidR="0082159E" w14:paraId="3D90F606" w14:textId="77777777">
        <w:tc>
          <w:tcPr>
            <w:tcW w:w="6514" w:type="dxa"/>
          </w:tcPr>
          <w:p>
            <w:r>
              <w:t>US-21 결과 내보내기</w:t>
            </w:r>
          </w:p>
        </w:tc>
        <w:tc>
          <w:tcPr>
            <w:tcW w:w="2099" w:type="dxa"/>
          </w:tcPr>
          <w:p>
            <w:r>
              <w:t>3</w:t>
            </w:r>
          </w:p>
        </w:tc>
      </w:tr>
    </w:tbl>
    <w:p w14:paraId="7D3B28A8" w14:textId="77777777" w:rsidR="00E2614E" w:rsidRPr="00E2614E" w:rsidRDefault="00E2614E" w:rsidP="00E2614E">
      <w:pPr>
        <w:pStyle w:val="userstorystyle"/>
        <w:numPr>
          <w:ilvl w:val="0"/>
          <w:numId w:val="0"/>
        </w:numPr>
        <w:ind w:left="720" w:hanging="578"/>
      </w:pPr>
    </w:p>
    <w:p w14:paraId="6193A51F" w14:textId="77777777" w:rsidR="00E2614E" w:rsidRPr="00E2614E" w:rsidRDefault="00E2614E" w:rsidP="00E2614E">
      <w:pPr>
        <w:pStyle w:val="userstorystyle"/>
      </w:pPr>
      <w:r>
        <w:t>Sprint 2 합계 = 42 SP</w:t>
      </w:r>
    </w:p>
    <w:p w14:paraId="78328C45" w14:textId="77777777" w:rsidR="00E2614E" w:rsidRPr="00E2614E" w:rsidRDefault="00E2614E" w:rsidP="00E2614E">
      <w:pPr>
        <w:pStyle w:val="userstorystyle"/>
      </w:pPr>
      <w:r>
        <w:t>결과: 운영 조건 변경, 결과 비교, 저장과 공유까지 연결되는 흐름 완성</w:t>
      </w:r>
    </w:p>
    <w:p w14:paraId="463C367E" w14:textId="77777777" w:rsidR="00270D8F" w:rsidRPr="00270D8F" w:rsidRDefault="00270D8F" w:rsidP="00270D8F"/>
    <w:p w14:paraId="0F034A55" w14:textId="77777777" w:rsidR="00270D8F" w:rsidRPr="00E2614E" w:rsidRDefault="00270D8F" w:rsidP="00E2614E">
      <w:pPr>
        <w:pStyle w:val="3"/>
        <w:spacing w:before="180" w:after="180"/>
      </w:pPr>
      <w:r>
        <w:t xml:space="preserve">Sprint 3 - </w:t>
      </w:r>
      <w:r>
        <w:t>고급</w:t>
      </w:r>
      <w:r>
        <w:t xml:space="preserve"> </w:t>
      </w:r>
      <w:r>
        <w:t>위험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의사결정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4"/>
        <w:gridCol w:w="2099"/>
      </w:tblGrid>
      <w:tr w:rsidR="00270D8F" w14:paraId="56D7BA4D" w14:textId="77777777" w:rsidTr="00093242">
        <w:tc>
          <w:tcPr>
            <w:tcW w:w="6514" w:type="dxa"/>
            <w:tcBorders>
              <w:bottom w:val="double" w:sz="4" w:space="0" w:color="auto"/>
            </w:tcBorders>
          </w:tcPr>
          <w:p>
            <w:r>
              <w:t>US</w:t>
            </w:r>
          </w:p>
        </w:tc>
        <w:tc>
          <w:tcPr>
            <w:tcW w:w="2099" w:type="dxa"/>
            <w:tcBorders>
              <w:bottom w:val="double" w:sz="4" w:space="0" w:color="auto"/>
            </w:tcBorders>
          </w:tcPr>
          <w:p>
            <w:r>
              <w:t>SP</w:t>
            </w:r>
          </w:p>
        </w:tc>
      </w:tr>
      <w:tr w:rsidR="00270D8F" w14:paraId="71FE3911" w14:textId="77777777" w:rsidTr="00093242">
        <w:tc>
          <w:tcPr>
            <w:tcW w:w="6514" w:type="dxa"/>
            <w:tcBorders>
              <w:top w:val="double" w:sz="4" w:space="0" w:color="auto"/>
            </w:tcBorders>
            <w:vAlign w:val="center"/>
          </w:tcPr>
          <w:p>
            <w:r>
              <w:t>US-12 낙상 및 연속 낙상 탐지</w:t>
            </w:r>
          </w:p>
        </w:tc>
        <w:tc>
          <w:tcPr>
            <w:tcW w:w="2099" w:type="dxa"/>
            <w:tcBorders>
              <w:top w:val="double" w:sz="4" w:space="0" w:color="auto"/>
            </w:tcBorders>
            <w:vAlign w:val="center"/>
          </w:tcPr>
          <w:p>
            <w:r>
              <w:t>8</w:t>
            </w:r>
          </w:p>
        </w:tc>
      </w:tr>
      <w:tr w:rsidR="00270D8F" w14:paraId="714E5D59" w14:textId="77777777" w:rsidTr="00093242">
        <w:tc>
          <w:tcPr>
            <w:tcW w:w="6514" w:type="dxa"/>
            <w:vAlign w:val="center"/>
          </w:tcPr>
          <w:p>
            <w:r>
              <w:t>US-13 역방향·교차 이동 위험 탐지</w:t>
            </w:r>
          </w:p>
        </w:tc>
        <w:tc>
          <w:tcPr>
            <w:tcW w:w="2099" w:type="dxa"/>
            <w:vAlign w:val="center"/>
          </w:tcPr>
          <w:p>
            <w:r>
              <w:t>8</w:t>
            </w:r>
          </w:p>
        </w:tc>
      </w:tr>
      <w:tr w:rsidR="00270D8F" w14:paraId="4B03BAB0" w14:textId="77777777" w:rsidTr="00093242">
        <w:tc>
          <w:tcPr>
            <w:tcW w:w="6514" w:type="dxa"/>
            <w:vAlign w:val="center"/>
          </w:tcPr>
          <w:p>
            <w:r>
              <w:t>US-14 시야 저하와 길찾기 영향 반영</w:t>
            </w:r>
          </w:p>
        </w:tc>
        <w:tc>
          <w:tcPr>
            <w:tcW w:w="2099" w:type="dxa"/>
            <w:vAlign w:val="center"/>
          </w:tcPr>
          <w:p>
            <w:r>
              <w:t>8</w:t>
            </w:r>
          </w:p>
        </w:tc>
      </w:tr>
      <w:tr w:rsidR="00270D8F" w14:paraId="5D6799F9" w14:textId="77777777" w:rsidTr="00093242">
        <w:tc>
          <w:tcPr>
            <w:tcW w:w="6514" w:type="dxa"/>
            <w:vAlign w:val="center"/>
          </w:tcPr>
          <w:p>
            <w:r>
              <w:t>US-18 운영 대안 후보 자동 제안</w:t>
            </w:r>
          </w:p>
        </w:tc>
        <w:tc>
          <w:tcPr>
            <w:tcW w:w="2099" w:type="dxa"/>
            <w:vAlign w:val="center"/>
          </w:tcPr>
          <w:p>
            <w:r>
              <w:t>8</w:t>
            </w:r>
          </w:p>
        </w:tc>
      </w:tr>
      <w:tr w:rsidR="00270D8F" w14:paraId="23B9DCB8" w14:textId="77777777" w:rsidTr="00093242">
        <w:tc>
          <w:tcPr>
            <w:tcW w:w="6514" w:type="dxa"/>
            <w:vAlign w:val="center"/>
          </w:tcPr>
          <w:p>
            <w:r>
              <w:t>US-19 추천안의 시나리오화 및 근거 검토</w:t>
            </w:r>
          </w:p>
        </w:tc>
        <w:tc>
          <w:tcPr>
            <w:tcW w:w="2099" w:type="dxa"/>
            <w:vAlign w:val="center"/>
          </w:tcPr>
          <w:p>
            <w:r>
              <w:t>5</w:t>
            </w:r>
          </w:p>
        </w:tc>
      </w:tr>
    </w:tbl>
    <w:p w14:paraId="4FEFB230" w14:textId="77777777" w:rsidR="00E2614E" w:rsidRPr="00E2614E" w:rsidRDefault="00E2614E" w:rsidP="00E2614E">
      <w:pPr>
        <w:pStyle w:val="userstorystyle"/>
        <w:numPr>
          <w:ilvl w:val="0"/>
          <w:numId w:val="0"/>
        </w:numPr>
        <w:ind w:left="720" w:hanging="578"/>
      </w:pPr>
    </w:p>
    <w:p w14:paraId="3993BBE0" w14:textId="77777777" w:rsidR="00E2614E" w:rsidRPr="00E2614E" w:rsidRDefault="00E2614E" w:rsidP="00E2614E">
      <w:pPr>
        <w:pStyle w:val="userstorystyle"/>
      </w:pPr>
      <w:r>
        <w:t>Sprint 3 합계 = 37 SP</w:t>
      </w:r>
    </w:p>
    <w:p w14:paraId="739B4216" w14:textId="77777777" w:rsidR="00E2614E" w:rsidRPr="00E2614E" w:rsidRDefault="00E2614E" w:rsidP="00E2614E">
      <w:pPr>
        <w:pStyle w:val="userstorystyle"/>
      </w:pPr>
      <w:r>
        <w:t>결과: 고급 위험 분석과 운영 대안 추천 기능 완성</w:t>
      </w:r>
    </w:p>
    <w:p w14:paraId="26432B4C" w14:textId="65CA5EBF" w:rsidR="00270D8F" w:rsidRPr="00F805ED" w:rsidRDefault="00270D8F" w:rsidP="00F805ED">
      <w:pPr>
        <w:pStyle w:val="10"/>
        <w:numPr>
          <w:ilvl w:val="1"/>
          <w:numId w:val="52"/>
        </w:numPr>
        <w:spacing w:before="540" w:after="360"/>
        <w:rPr>
          <w:sz w:val="32"/>
          <w:szCs w:val="22"/>
        </w:rPr>
      </w:pPr>
      <w:bookmarkStart w:id="9" w:name="_Toc221730067"/>
      <w:r w:rsidRPr="00F805ED">
        <w:rPr>
          <w:rFonts w:hint="eastAsia"/>
          <w:sz w:val="32"/>
          <w:szCs w:val="22"/>
        </w:rPr>
        <w:t>R</w:t>
      </w:r>
      <w:r w:rsidRPr="00F805ED">
        <w:rPr>
          <w:sz w:val="32"/>
          <w:szCs w:val="22"/>
        </w:rPr>
        <w:t>elease Plan</w:t>
      </w:r>
      <w:bookmarkEnd w:id="9"/>
    </w:p>
    <w:tbl>
      <w:tblPr>
        <w:tblW w:w="8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2128"/>
        <w:gridCol w:w="1420"/>
        <w:gridCol w:w="2835"/>
      </w:tblGrid>
      <w:tr w:rsidR="00093242" w14:paraId="6E51A9A9" w14:textId="77777777" w:rsidTr="00F80C03">
        <w:tc>
          <w:tcPr>
            <w:tcW w:w="2127" w:type="dxa"/>
            <w:tcBorders>
              <w:bottom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>
            <w:r>
              <w:t>Sprint</w:t>
            </w:r>
          </w:p>
        </w:tc>
        <w:tc>
          <w:tcPr>
            <w:tcW w:w="2128" w:type="dxa"/>
            <w:tcBorders>
              <w:bottom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>
            <w:r>
              <w:t>SP</w:t>
            </w:r>
          </w:p>
        </w:tc>
        <w:tc>
          <w:tcPr>
            <w:tcW w:w="1420" w:type="dxa"/>
            <w:tcBorders>
              <w:bottom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>
            <w:r>
              <w:t>비율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tcMar>
              <w:left w:w="0" w:type="dxa"/>
              <w:right w:w="0" w:type="dxa"/>
            </w:tcMar>
          </w:tcPr>
          <w:p>
            <w:r>
              <w:t>제품 상태</w:t>
            </w:r>
          </w:p>
        </w:tc>
      </w:tr>
      <w:tr w:rsidR="00093242" w14:paraId="72AA13FC" w14:textId="77777777" w:rsidTr="00F80C03">
        <w:tc>
          <w:tcPr>
            <w:tcW w:w="2127" w:type="dxa"/>
            <w:tcBorders>
              <w:top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>
            <w:r>
              <w:t>Sprint 1</w:t>
            </w:r>
          </w:p>
        </w:tc>
        <w:tc>
          <w:tcPr>
            <w:tcW w:w="2128" w:type="dxa"/>
            <w:tcBorders>
              <w:top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>
            <w:r>
              <w:t>50</w:t>
            </w:r>
          </w:p>
        </w:tc>
        <w:tc>
          <w:tcPr>
            <w:tcW w:w="1420" w:type="dxa"/>
            <w:tcBorders>
              <w:top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>
            <w:r>
              <w:t>38.8%</w:t>
            </w:r>
          </w:p>
        </w:tc>
        <w:tc>
          <w:tcPr>
            <w:tcW w:w="2835" w:type="dxa"/>
            <w:tcBorders>
              <w:top w:val="double" w:sz="4" w:space="0" w:color="auto"/>
            </w:tcBorders>
            <w:tcMar>
              <w:left w:w="0" w:type="dxa"/>
              <w:right w:w="0" w:type="dxa"/>
            </w:tcMar>
          </w:tcPr>
          <w:p>
            <w:r>
              <w:t>입력, 실행, 기본 위험 분석 가능</w:t>
            </w:r>
          </w:p>
        </w:tc>
      </w:tr>
      <w:tr w:rsidR="00093242" w14:paraId="4A10B47D" w14:textId="77777777" w:rsidTr="00F80C03">
        <w:tc>
          <w:tcPr>
            <w:tcW w:w="2127" w:type="dxa"/>
            <w:tcMar>
              <w:left w:w="0" w:type="dxa"/>
              <w:right w:w="0" w:type="dxa"/>
            </w:tcMar>
            <w:vAlign w:val="center"/>
          </w:tcPr>
          <w:p>
            <w:r>
              <w:t>Sprint 2</w:t>
            </w:r>
          </w:p>
        </w:tc>
        <w:tc>
          <w:tcPr>
            <w:tcW w:w="2128" w:type="dxa"/>
            <w:tcMar>
              <w:left w:w="0" w:type="dxa"/>
              <w:right w:w="0" w:type="dxa"/>
            </w:tcMar>
            <w:vAlign w:val="center"/>
          </w:tcPr>
          <w:p>
            <w:r>
              <w:t>42</w:t>
            </w:r>
          </w:p>
        </w:tc>
        <w:tc>
          <w:tcPr>
            <w:tcW w:w="1420" w:type="dxa"/>
            <w:tcMar>
              <w:left w:w="0" w:type="dxa"/>
              <w:right w:w="0" w:type="dxa"/>
            </w:tcMar>
            <w:vAlign w:val="center"/>
          </w:tcPr>
          <w:p>
            <w:r>
              <w:t>32.6%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</w:tcPr>
          <w:p>
            <w:r>
              <w:t>핵심 워크플로 및 기본 분석 가능</w:t>
            </w:r>
          </w:p>
        </w:tc>
      </w:tr>
      <w:tr w:rsidR="00093242" w14:paraId="53C9C1C3" w14:textId="77777777" w:rsidTr="00F80C03">
        <w:tc>
          <w:tcPr>
            <w:tcW w:w="2127" w:type="dxa"/>
            <w:tcMar>
              <w:left w:w="0" w:type="dxa"/>
              <w:right w:w="0" w:type="dxa"/>
            </w:tcMar>
            <w:vAlign w:val="center"/>
          </w:tcPr>
          <w:p>
            <w:r>
              <w:t>Sprint 3</w:t>
            </w:r>
          </w:p>
        </w:tc>
        <w:tc>
          <w:tcPr>
            <w:tcW w:w="2128" w:type="dxa"/>
            <w:tcMar>
              <w:left w:w="0" w:type="dxa"/>
              <w:right w:w="0" w:type="dxa"/>
            </w:tcMar>
            <w:vAlign w:val="center"/>
          </w:tcPr>
          <w:p>
            <w:r>
              <w:t>37</w:t>
            </w:r>
          </w:p>
        </w:tc>
        <w:tc>
          <w:tcPr>
            <w:tcW w:w="1420" w:type="dxa"/>
            <w:tcMar>
              <w:left w:w="0" w:type="dxa"/>
              <w:right w:w="0" w:type="dxa"/>
            </w:tcMar>
            <w:vAlign w:val="center"/>
          </w:tcPr>
          <w:p>
            <w:r>
              <w:t>28.7%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</w:tcPr>
          <w:p>
            <w:r>
              <w:t>고급 위험 분석과 추천 지원 완성</w:t>
            </w:r>
          </w:p>
        </w:tc>
      </w:tr>
      <w:tr w:rsidR="00093242" w14:paraId="53E30AD2" w14:textId="77777777" w:rsidTr="00F80C03">
        <w:tc>
          <w:tcPr>
            <w:tcW w:w="2127" w:type="dxa"/>
            <w:tcMar>
              <w:left w:w="0" w:type="dxa"/>
              <w:right w:w="0" w:type="dxa"/>
            </w:tcMar>
            <w:vAlign w:val="center"/>
          </w:tcPr>
          <w:p>
            <w:r>
              <w:t>합계</w:t>
            </w:r>
          </w:p>
        </w:tc>
        <w:tc>
          <w:tcPr>
            <w:tcW w:w="2128" w:type="dxa"/>
            <w:tcMar>
              <w:left w:w="0" w:type="dxa"/>
              <w:right w:w="0" w:type="dxa"/>
            </w:tcMar>
            <w:vAlign w:val="center"/>
          </w:tcPr>
          <w:p>
            <w:r>
              <w:t>129</w:t>
            </w:r>
          </w:p>
        </w:tc>
        <w:tc>
          <w:tcPr>
            <w:tcW w:w="1420" w:type="dxa"/>
            <w:tcMar>
              <w:left w:w="0" w:type="dxa"/>
              <w:right w:w="0" w:type="dxa"/>
            </w:tcMar>
            <w:vAlign w:val="center"/>
          </w:tcPr>
          <w:p>
            <w:r>
              <w:t>100%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</w:tcPr>
          <w:p>
            <w:r>
              <w:t>제출 가능한 프로토타입 완성</w:t>
            </w:r>
          </w:p>
        </w:tc>
      </w:tr>
    </w:tbl>
    <w:p w14:paraId="4822EAB0" w14:textId="77777777" w:rsidR="00270D8F" w:rsidRPr="00270D8F" w:rsidRDefault="00270D8F" w:rsidP="00270D8F"/>
    <w:sectPr w:rsidR="00270D8F" w:rsidRPr="00270D8F" w:rsidSect="000659A9">
      <w:headerReference w:type="default" r:id="rId10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7FCE8" w14:textId="77777777" w:rsidR="00475BF4" w:rsidRDefault="00475BF4">
      <w:r>
        <w:separator/>
      </w:r>
    </w:p>
  </w:endnote>
  <w:endnote w:type="continuationSeparator" w:id="0">
    <w:p w14:paraId="1AE3CA7C" w14:textId="77777777" w:rsidR="00475BF4" w:rsidRDefault="00475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HCR Batang"/>
    <w:panose1 w:val="020B0804000101010101"/>
    <w:charset w:val="81"/>
    <w:family w:val="swiss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FC968" w14:textId="77777777" w:rsidR="004C5E1F" w:rsidRDefault="004C5E1F">
    <w:pPr>
      <w:pStyle w:val="a5"/>
      <w:ind w:right="1000"/>
      <w:rPr>
        <w:rFonts w:ascii="Arial" w:hAnsi="Arial" w:cs="Arial"/>
      </w:rPr>
    </w:pPr>
    <w:r>
      <w:rPr>
        <w:rFonts w:hint="eastAsia"/>
      </w:rPr>
      <w:tab/>
    </w:r>
    <w:r>
      <w:rPr>
        <w:rStyle w:val="a6"/>
        <w:rFonts w:ascii="Arial" w:hAnsi="Arial" w:cs="Arial"/>
      </w:rPr>
      <w:fldChar w:fldCharType="begin"/>
    </w:r>
    <w:r>
      <w:rPr>
        <w:rStyle w:val="a6"/>
        <w:rFonts w:ascii="Arial" w:hAnsi="Arial" w:cs="Arial"/>
      </w:rPr>
      <w:instrText xml:space="preserve"> PAGE </w:instrText>
    </w:r>
    <w:r>
      <w:rPr>
        <w:rStyle w:val="a6"/>
        <w:rFonts w:ascii="Arial" w:hAnsi="Arial" w:cs="Arial"/>
      </w:rPr>
      <w:fldChar w:fldCharType="separate"/>
    </w:r>
    <w:r w:rsidR="008C2D45">
      <w:rPr>
        <w:rStyle w:val="a6"/>
        <w:rFonts w:ascii="Arial" w:hAnsi="Arial" w:cs="Arial"/>
        <w:noProof/>
      </w:rPr>
      <w:t>2</w:t>
    </w:r>
    <w:r>
      <w:rPr>
        <w:rStyle w:val="a6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2A0F5" w14:textId="77777777" w:rsidR="00475BF4" w:rsidRDefault="00475BF4">
      <w:r>
        <w:separator/>
      </w:r>
    </w:p>
  </w:footnote>
  <w:footnote w:type="continuationSeparator" w:id="0">
    <w:p w14:paraId="7E7C436D" w14:textId="77777777" w:rsidR="00475BF4" w:rsidRDefault="00475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A878" w14:textId="77777777" w:rsidR="004C5E1F" w:rsidRPr="00CB734D" w:rsidRDefault="004C5E1F" w:rsidP="001A0925">
    <w:pPr>
      <w:pStyle w:val="a4"/>
      <w:rPr>
        <w:rFonts w:ascii="맑은 고딕" w:eastAsia="맑은 고딕" w:hAnsi="맑은 고딕"/>
      </w:rPr>
    </w:pPr>
    <w:r w:rsidRPr="00CB734D">
      <w:rPr>
        <w:rFonts w:ascii="맑은 고딕" w:eastAsia="맑은 고딕" w:hAnsi="맑은 고딕" w:hint="eastAsia"/>
      </w:rPr>
      <w:t xml:space="preserve">종합설계 </w:t>
    </w:r>
    <w:r w:rsidRPr="00CB734D">
      <w:rPr>
        <w:rFonts w:ascii="맑은 고딕" w:eastAsia="맑은 고딕" w:hAnsi="맑은 고딕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2900"/>
      <w:gridCol w:w="1168"/>
      <w:gridCol w:w="4634"/>
    </w:tblGrid>
    <w:tr w:rsidR="004C5E1F" w14:paraId="30CA1976" w14:textId="77777777" w:rsidTr="008D354C">
      <w:tc>
        <w:tcPr>
          <w:tcW w:w="2900" w:type="dxa"/>
        </w:tcPr>
        <w:p w14:paraId="3B373361" w14:textId="77777777" w:rsidR="004C5E1F" w:rsidRDefault="004C5E1F">
          <w:pPr>
            <w:pStyle w:val="a4"/>
          </w:pPr>
        </w:p>
      </w:tc>
      <w:tc>
        <w:tcPr>
          <w:tcW w:w="1168" w:type="dxa"/>
        </w:tcPr>
        <w:p w14:paraId="4FBADBC4" w14:textId="77777777" w:rsidR="004C5E1F" w:rsidRDefault="004C5E1F">
          <w:pPr>
            <w:pStyle w:val="a4"/>
          </w:pPr>
        </w:p>
      </w:tc>
      <w:tc>
        <w:tcPr>
          <w:tcW w:w="4634" w:type="dxa"/>
        </w:tcPr>
        <w:p w14:paraId="4E8DCBA3" w14:textId="77777777" w:rsidR="004C5E1F" w:rsidRPr="00CB734D" w:rsidRDefault="004C5E1F" w:rsidP="008A1DDD">
          <w:pPr>
            <w:pStyle w:val="a4"/>
            <w:jc w:val="right"/>
            <w:rPr>
              <w:rFonts w:ascii="맑은 고딕" w:eastAsia="맑은 고딕" w:hAnsi="맑은 고딕"/>
            </w:rPr>
          </w:pPr>
          <w:r w:rsidRPr="00CB734D">
            <w:rPr>
              <w:rFonts w:ascii="맑은 고딕" w:eastAsia="맑은 고딕" w:hAnsi="맑은 고딕" w:hint="eastAsia"/>
            </w:rPr>
            <w:t xml:space="preserve">종합설계 </w:t>
          </w:r>
          <w:r w:rsidRPr="00CB734D">
            <w:rPr>
              <w:rFonts w:ascii="맑은 고딕" w:eastAsia="맑은 고딕" w:hAnsi="맑은 고딕"/>
            </w:rPr>
            <w:t>1</w:t>
          </w:r>
        </w:p>
      </w:tc>
    </w:tr>
  </w:tbl>
  <w:p w14:paraId="543F9743" w14:textId="77777777" w:rsidR="004C5E1F" w:rsidRDefault="004C5E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30B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4064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8E9"/>
    <w:multiLevelType w:val="multilevel"/>
    <w:tmpl w:val="FD5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90F3D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19A2"/>
    <w:multiLevelType w:val="multilevel"/>
    <w:tmpl w:val="15C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D4B2D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C0B56"/>
    <w:multiLevelType w:val="multilevel"/>
    <w:tmpl w:val="3F3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10F6C"/>
    <w:multiLevelType w:val="multilevel"/>
    <w:tmpl w:val="AD2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56A6C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D6B5E"/>
    <w:multiLevelType w:val="multilevel"/>
    <w:tmpl w:val="AA4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665DB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B1471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14780"/>
    <w:multiLevelType w:val="multilevel"/>
    <w:tmpl w:val="810A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7201FA"/>
    <w:multiLevelType w:val="multilevel"/>
    <w:tmpl w:val="0C8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62B17"/>
    <w:multiLevelType w:val="multilevel"/>
    <w:tmpl w:val="9E2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43627"/>
    <w:multiLevelType w:val="multilevel"/>
    <w:tmpl w:val="804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72059"/>
    <w:multiLevelType w:val="multilevel"/>
    <w:tmpl w:val="7F6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D3719A"/>
    <w:multiLevelType w:val="multilevel"/>
    <w:tmpl w:val="2938A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A3B12"/>
    <w:multiLevelType w:val="multilevel"/>
    <w:tmpl w:val="AF8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10BE4"/>
    <w:multiLevelType w:val="multilevel"/>
    <w:tmpl w:val="C04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06D88"/>
    <w:multiLevelType w:val="multilevel"/>
    <w:tmpl w:val="B8A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D1C19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4483A"/>
    <w:multiLevelType w:val="multilevel"/>
    <w:tmpl w:val="1F1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C7BE9"/>
    <w:multiLevelType w:val="multilevel"/>
    <w:tmpl w:val="F87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51685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94211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3465F"/>
    <w:multiLevelType w:val="multilevel"/>
    <w:tmpl w:val="A5C89424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2"/>
      <w:numFmt w:val="decimal"/>
      <w:lvlText w:val="%3"/>
      <w:lvlJc w:val="left"/>
      <w:pPr>
        <w:ind w:left="2208" w:hanging="408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67BAB"/>
    <w:multiLevelType w:val="hybridMultilevel"/>
    <w:tmpl w:val="4E36077A"/>
    <w:lvl w:ilvl="0" w:tplc="4FAE398A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4E891207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A83700"/>
    <w:multiLevelType w:val="multilevel"/>
    <w:tmpl w:val="617A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847BF2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C4BDF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20DEB"/>
    <w:multiLevelType w:val="multilevel"/>
    <w:tmpl w:val="2C6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C581A"/>
    <w:multiLevelType w:val="multilevel"/>
    <w:tmpl w:val="2DE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5" w15:restartNumberingAfterBreak="0">
    <w:nsid w:val="609B6ACE"/>
    <w:multiLevelType w:val="multilevel"/>
    <w:tmpl w:val="403A808C"/>
    <w:lvl w:ilvl="0">
      <w:start w:val="4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6" w15:restartNumberingAfterBreak="0">
    <w:nsid w:val="633A79DF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F6712E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A5FB9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F034A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234A7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33570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05D06"/>
    <w:multiLevelType w:val="multilevel"/>
    <w:tmpl w:val="DC2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521EB7"/>
    <w:multiLevelType w:val="multilevel"/>
    <w:tmpl w:val="394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5B6E0F"/>
    <w:multiLevelType w:val="multilevel"/>
    <w:tmpl w:val="F8A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6" w15:restartNumberingAfterBreak="0">
    <w:nsid w:val="74AD5A97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D6668E"/>
    <w:multiLevelType w:val="multilevel"/>
    <w:tmpl w:val="42AAC9CE"/>
    <w:lvl w:ilvl="0"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8" w15:restartNumberingAfterBreak="0">
    <w:nsid w:val="78187079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F0B6D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18387C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465F6"/>
    <w:multiLevelType w:val="multilevel"/>
    <w:tmpl w:val="D63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85582">
    <w:abstractNumId w:val="47"/>
  </w:num>
  <w:num w:numId="2" w16cid:durableId="1828476135">
    <w:abstractNumId w:val="34"/>
  </w:num>
  <w:num w:numId="3" w16cid:durableId="251284406">
    <w:abstractNumId w:val="27"/>
  </w:num>
  <w:num w:numId="4" w16cid:durableId="1788887004">
    <w:abstractNumId w:val="45"/>
  </w:num>
  <w:num w:numId="5" w16cid:durableId="1949242170">
    <w:abstractNumId w:val="26"/>
  </w:num>
  <w:num w:numId="6" w16cid:durableId="2082017009">
    <w:abstractNumId w:val="32"/>
  </w:num>
  <w:num w:numId="7" w16cid:durableId="1850175639">
    <w:abstractNumId w:val="31"/>
  </w:num>
  <w:num w:numId="8" w16cid:durableId="206527829">
    <w:abstractNumId w:val="8"/>
  </w:num>
  <w:num w:numId="9" w16cid:durableId="530344210">
    <w:abstractNumId w:val="7"/>
  </w:num>
  <w:num w:numId="10" w16cid:durableId="241453871">
    <w:abstractNumId w:val="14"/>
  </w:num>
  <w:num w:numId="11" w16cid:durableId="169416840">
    <w:abstractNumId w:val="51"/>
  </w:num>
  <w:num w:numId="12" w16cid:durableId="1821456432">
    <w:abstractNumId w:val="23"/>
  </w:num>
  <w:num w:numId="13" w16cid:durableId="804539674">
    <w:abstractNumId w:val="43"/>
  </w:num>
  <w:num w:numId="14" w16cid:durableId="1559364508">
    <w:abstractNumId w:val="6"/>
  </w:num>
  <w:num w:numId="15" w16cid:durableId="201328272">
    <w:abstractNumId w:val="15"/>
  </w:num>
  <w:num w:numId="16" w16cid:durableId="1337265295">
    <w:abstractNumId w:val="20"/>
  </w:num>
  <w:num w:numId="17" w16cid:durableId="1455832934">
    <w:abstractNumId w:val="44"/>
  </w:num>
  <w:num w:numId="18" w16cid:durableId="960838070">
    <w:abstractNumId w:val="2"/>
  </w:num>
  <w:num w:numId="19" w16cid:durableId="892426390">
    <w:abstractNumId w:val="9"/>
  </w:num>
  <w:num w:numId="20" w16cid:durableId="839810011">
    <w:abstractNumId w:val="4"/>
  </w:num>
  <w:num w:numId="21" w16cid:durableId="602107584">
    <w:abstractNumId w:val="13"/>
  </w:num>
  <w:num w:numId="22" w16cid:durableId="1019308869">
    <w:abstractNumId w:val="19"/>
  </w:num>
  <w:num w:numId="23" w16cid:durableId="1591349926">
    <w:abstractNumId w:val="18"/>
  </w:num>
  <w:num w:numId="24" w16cid:durableId="68773607">
    <w:abstractNumId w:val="22"/>
  </w:num>
  <w:num w:numId="25" w16cid:durableId="466629669">
    <w:abstractNumId w:val="17"/>
  </w:num>
  <w:num w:numId="26" w16cid:durableId="584386016">
    <w:abstractNumId w:val="42"/>
  </w:num>
  <w:num w:numId="27" w16cid:durableId="1036855847">
    <w:abstractNumId w:val="37"/>
  </w:num>
  <w:num w:numId="28" w16cid:durableId="375546345">
    <w:abstractNumId w:val="38"/>
  </w:num>
  <w:num w:numId="29" w16cid:durableId="1012074272">
    <w:abstractNumId w:val="46"/>
  </w:num>
  <w:num w:numId="30" w16cid:durableId="634793935">
    <w:abstractNumId w:val="25"/>
  </w:num>
  <w:num w:numId="31" w16cid:durableId="398939765">
    <w:abstractNumId w:val="5"/>
  </w:num>
  <w:num w:numId="32" w16cid:durableId="1629512722">
    <w:abstractNumId w:val="30"/>
  </w:num>
  <w:num w:numId="33" w16cid:durableId="2096433449">
    <w:abstractNumId w:val="10"/>
  </w:num>
  <w:num w:numId="34" w16cid:durableId="1137183032">
    <w:abstractNumId w:val="28"/>
  </w:num>
  <w:num w:numId="35" w16cid:durableId="515965507">
    <w:abstractNumId w:val="39"/>
  </w:num>
  <w:num w:numId="36" w16cid:durableId="736169223">
    <w:abstractNumId w:val="49"/>
  </w:num>
  <w:num w:numId="37" w16cid:durableId="720253782">
    <w:abstractNumId w:val="11"/>
  </w:num>
  <w:num w:numId="38" w16cid:durableId="626425012">
    <w:abstractNumId w:val="24"/>
  </w:num>
  <w:num w:numId="39" w16cid:durableId="623271020">
    <w:abstractNumId w:val="36"/>
  </w:num>
  <w:num w:numId="40" w16cid:durableId="1665208908">
    <w:abstractNumId w:val="21"/>
  </w:num>
  <w:num w:numId="41" w16cid:durableId="1140273154">
    <w:abstractNumId w:val="0"/>
  </w:num>
  <w:num w:numId="42" w16cid:durableId="750662485">
    <w:abstractNumId w:val="1"/>
  </w:num>
  <w:num w:numId="43" w16cid:durableId="458570191">
    <w:abstractNumId w:val="40"/>
  </w:num>
  <w:num w:numId="44" w16cid:durableId="1224951722">
    <w:abstractNumId w:val="50"/>
  </w:num>
  <w:num w:numId="45" w16cid:durableId="370346181">
    <w:abstractNumId w:val="3"/>
  </w:num>
  <w:num w:numId="46" w16cid:durableId="456488696">
    <w:abstractNumId w:val="41"/>
  </w:num>
  <w:num w:numId="47" w16cid:durableId="1168787506">
    <w:abstractNumId w:val="48"/>
  </w:num>
  <w:num w:numId="48" w16cid:durableId="1268268109">
    <w:abstractNumId w:val="12"/>
  </w:num>
  <w:num w:numId="49" w16cid:durableId="952592579">
    <w:abstractNumId w:val="16"/>
  </w:num>
  <w:num w:numId="50" w16cid:durableId="629283399">
    <w:abstractNumId w:val="33"/>
  </w:num>
  <w:num w:numId="51" w16cid:durableId="108863273">
    <w:abstractNumId w:val="29"/>
  </w:num>
  <w:num w:numId="52" w16cid:durableId="1868444186">
    <w:abstractNumId w:val="3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6A51"/>
    <w:rsid w:val="000165E7"/>
    <w:rsid w:val="00032A93"/>
    <w:rsid w:val="0003526C"/>
    <w:rsid w:val="00035322"/>
    <w:rsid w:val="00045FD2"/>
    <w:rsid w:val="00054A52"/>
    <w:rsid w:val="000659A9"/>
    <w:rsid w:val="00082E48"/>
    <w:rsid w:val="00093242"/>
    <w:rsid w:val="00096116"/>
    <w:rsid w:val="000A005A"/>
    <w:rsid w:val="000B2EA4"/>
    <w:rsid w:val="000F6035"/>
    <w:rsid w:val="000F609E"/>
    <w:rsid w:val="001011AA"/>
    <w:rsid w:val="00101807"/>
    <w:rsid w:val="00102ED9"/>
    <w:rsid w:val="00107222"/>
    <w:rsid w:val="0011174F"/>
    <w:rsid w:val="001156B5"/>
    <w:rsid w:val="00120B07"/>
    <w:rsid w:val="0015265C"/>
    <w:rsid w:val="00161849"/>
    <w:rsid w:val="001670BA"/>
    <w:rsid w:val="00177D17"/>
    <w:rsid w:val="001940D1"/>
    <w:rsid w:val="001A0925"/>
    <w:rsid w:val="001B1EE6"/>
    <w:rsid w:val="001C25B6"/>
    <w:rsid w:val="001C6CAE"/>
    <w:rsid w:val="001E08DA"/>
    <w:rsid w:val="001E19BE"/>
    <w:rsid w:val="002101FE"/>
    <w:rsid w:val="002169B3"/>
    <w:rsid w:val="00220877"/>
    <w:rsid w:val="00255F92"/>
    <w:rsid w:val="00260607"/>
    <w:rsid w:val="00270D8F"/>
    <w:rsid w:val="00292EC9"/>
    <w:rsid w:val="002A79BA"/>
    <w:rsid w:val="002B5DB2"/>
    <w:rsid w:val="002D00E7"/>
    <w:rsid w:val="002F39C6"/>
    <w:rsid w:val="003032B5"/>
    <w:rsid w:val="0031449A"/>
    <w:rsid w:val="00332AC9"/>
    <w:rsid w:val="003A4D51"/>
    <w:rsid w:val="003B00D0"/>
    <w:rsid w:val="003B75E6"/>
    <w:rsid w:val="003D1C48"/>
    <w:rsid w:val="003D2FB6"/>
    <w:rsid w:val="003E74F7"/>
    <w:rsid w:val="003F41A3"/>
    <w:rsid w:val="00426862"/>
    <w:rsid w:val="0044728D"/>
    <w:rsid w:val="00450871"/>
    <w:rsid w:val="0047081F"/>
    <w:rsid w:val="00475BF4"/>
    <w:rsid w:val="00496CF7"/>
    <w:rsid w:val="004A6C01"/>
    <w:rsid w:val="004C5E1F"/>
    <w:rsid w:val="004D1082"/>
    <w:rsid w:val="004E68A3"/>
    <w:rsid w:val="004E6BBA"/>
    <w:rsid w:val="005103A8"/>
    <w:rsid w:val="00551AE4"/>
    <w:rsid w:val="00575C92"/>
    <w:rsid w:val="005773C3"/>
    <w:rsid w:val="00580E51"/>
    <w:rsid w:val="005908A8"/>
    <w:rsid w:val="0059471D"/>
    <w:rsid w:val="005B5025"/>
    <w:rsid w:val="005B5947"/>
    <w:rsid w:val="005E0F0B"/>
    <w:rsid w:val="005E775B"/>
    <w:rsid w:val="005F1A95"/>
    <w:rsid w:val="0060030F"/>
    <w:rsid w:val="00604122"/>
    <w:rsid w:val="0060431C"/>
    <w:rsid w:val="00615A56"/>
    <w:rsid w:val="006243B4"/>
    <w:rsid w:val="00624AC6"/>
    <w:rsid w:val="00655BAD"/>
    <w:rsid w:val="00662131"/>
    <w:rsid w:val="00663796"/>
    <w:rsid w:val="006661E4"/>
    <w:rsid w:val="00673797"/>
    <w:rsid w:val="006935C2"/>
    <w:rsid w:val="006B1C3A"/>
    <w:rsid w:val="006C7B6A"/>
    <w:rsid w:val="006D042F"/>
    <w:rsid w:val="006D3529"/>
    <w:rsid w:val="006D5CF6"/>
    <w:rsid w:val="006F35C5"/>
    <w:rsid w:val="00700965"/>
    <w:rsid w:val="00730E56"/>
    <w:rsid w:val="00731F3C"/>
    <w:rsid w:val="0075031C"/>
    <w:rsid w:val="00757923"/>
    <w:rsid w:val="007618FD"/>
    <w:rsid w:val="007679A3"/>
    <w:rsid w:val="00774590"/>
    <w:rsid w:val="007871AF"/>
    <w:rsid w:val="0079275B"/>
    <w:rsid w:val="007A1E8B"/>
    <w:rsid w:val="007C6D74"/>
    <w:rsid w:val="007C7C42"/>
    <w:rsid w:val="007D6731"/>
    <w:rsid w:val="007F7114"/>
    <w:rsid w:val="0082159E"/>
    <w:rsid w:val="00826B10"/>
    <w:rsid w:val="00856691"/>
    <w:rsid w:val="00870EAC"/>
    <w:rsid w:val="00876BEC"/>
    <w:rsid w:val="00895A05"/>
    <w:rsid w:val="008A1DDD"/>
    <w:rsid w:val="008A32D1"/>
    <w:rsid w:val="008B2942"/>
    <w:rsid w:val="008C0FAD"/>
    <w:rsid w:val="008C102A"/>
    <w:rsid w:val="008C2D45"/>
    <w:rsid w:val="008C37EB"/>
    <w:rsid w:val="008D354C"/>
    <w:rsid w:val="008E24D2"/>
    <w:rsid w:val="0091329E"/>
    <w:rsid w:val="009351F3"/>
    <w:rsid w:val="00945DFE"/>
    <w:rsid w:val="00963709"/>
    <w:rsid w:val="009721AC"/>
    <w:rsid w:val="0097336B"/>
    <w:rsid w:val="009767A6"/>
    <w:rsid w:val="00980444"/>
    <w:rsid w:val="009B3125"/>
    <w:rsid w:val="009E2ECB"/>
    <w:rsid w:val="009F55E8"/>
    <w:rsid w:val="00A02CBF"/>
    <w:rsid w:val="00A148C1"/>
    <w:rsid w:val="00A23BF8"/>
    <w:rsid w:val="00A55C09"/>
    <w:rsid w:val="00A605BE"/>
    <w:rsid w:val="00A61A80"/>
    <w:rsid w:val="00A80F08"/>
    <w:rsid w:val="00A81EC1"/>
    <w:rsid w:val="00A83DE5"/>
    <w:rsid w:val="00A97C3B"/>
    <w:rsid w:val="00AA73B0"/>
    <w:rsid w:val="00AB611A"/>
    <w:rsid w:val="00AC387C"/>
    <w:rsid w:val="00AC78BC"/>
    <w:rsid w:val="00AC7BCC"/>
    <w:rsid w:val="00AD36BC"/>
    <w:rsid w:val="00AE6587"/>
    <w:rsid w:val="00B149CE"/>
    <w:rsid w:val="00B37A21"/>
    <w:rsid w:val="00B41350"/>
    <w:rsid w:val="00B50ABB"/>
    <w:rsid w:val="00B57CAD"/>
    <w:rsid w:val="00B711E6"/>
    <w:rsid w:val="00B76B3C"/>
    <w:rsid w:val="00BB0B56"/>
    <w:rsid w:val="00C05768"/>
    <w:rsid w:val="00C555B1"/>
    <w:rsid w:val="00C618F7"/>
    <w:rsid w:val="00C73694"/>
    <w:rsid w:val="00C90266"/>
    <w:rsid w:val="00CB414C"/>
    <w:rsid w:val="00CB45B8"/>
    <w:rsid w:val="00CB59B0"/>
    <w:rsid w:val="00CB734D"/>
    <w:rsid w:val="00CC5E96"/>
    <w:rsid w:val="00CC7696"/>
    <w:rsid w:val="00CF2DB6"/>
    <w:rsid w:val="00D11D30"/>
    <w:rsid w:val="00D171E2"/>
    <w:rsid w:val="00D22151"/>
    <w:rsid w:val="00D573FA"/>
    <w:rsid w:val="00DD3820"/>
    <w:rsid w:val="00DD67F1"/>
    <w:rsid w:val="00E11E5B"/>
    <w:rsid w:val="00E2614E"/>
    <w:rsid w:val="00E47D4C"/>
    <w:rsid w:val="00E53004"/>
    <w:rsid w:val="00E60773"/>
    <w:rsid w:val="00E82099"/>
    <w:rsid w:val="00E831E7"/>
    <w:rsid w:val="00E84D77"/>
    <w:rsid w:val="00E938B7"/>
    <w:rsid w:val="00E96850"/>
    <w:rsid w:val="00EA133B"/>
    <w:rsid w:val="00EA38AD"/>
    <w:rsid w:val="00EC248F"/>
    <w:rsid w:val="00EC4CBD"/>
    <w:rsid w:val="00EC53D5"/>
    <w:rsid w:val="00EC64CD"/>
    <w:rsid w:val="00ED6AB6"/>
    <w:rsid w:val="00EE5D01"/>
    <w:rsid w:val="00EF753B"/>
    <w:rsid w:val="00F03DEA"/>
    <w:rsid w:val="00F15911"/>
    <w:rsid w:val="00F267BD"/>
    <w:rsid w:val="00F32DA1"/>
    <w:rsid w:val="00F40287"/>
    <w:rsid w:val="00F54CBA"/>
    <w:rsid w:val="00F805ED"/>
    <w:rsid w:val="00F80C03"/>
    <w:rsid w:val="00F9776E"/>
    <w:rsid w:val="00F97AE1"/>
    <w:rsid w:val="00FA07D0"/>
    <w:rsid w:val="00FA52A8"/>
    <w:rsid w:val="00FC20E8"/>
    <w:rsid w:val="00FC65FF"/>
    <w:rsid w:val="00FD33A2"/>
    <w:rsid w:val="00FD7652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>
      <o:colormru v:ext="edit" colors="#ddd"/>
    </o:shapedefaults>
    <o:shapelayout v:ext="edit">
      <o:idmap v:ext="edit" data="2"/>
    </o:shapelayout>
  </w:shapeDefaults>
  <w:decimalSymbol w:val="."/>
  <w:listSeparator w:val=","/>
  <w14:docId w14:val="4FCF88BC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84D77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2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uiPriority w:val="39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4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3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/>
      <w:bCs/>
      <w:spacing w:val="-10"/>
      <w:kern w:val="2"/>
      <w:szCs w:val="24"/>
    </w:rPr>
  </w:style>
  <w:style w:type="paragraph" w:customStyle="1" w:styleId="af7">
    <w:name w:val="바탕글"/>
    <w:basedOn w:val="a"/>
    <w:rsid w:val="00EC64CD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3">
    <w:name w:val="본문1"/>
    <w:basedOn w:val="a"/>
    <w:rsid w:val="00774590"/>
    <w:pPr>
      <w:spacing w:after="100"/>
      <w:ind w:left="1200"/>
      <w:textAlignment w:val="baseline"/>
    </w:pPr>
    <w:rPr>
      <w:rFonts w:eastAsia="굴림" w:hAnsi="굴림" w:cs="굴림"/>
      <w:color w:val="000000"/>
      <w:spacing w:val="-20"/>
      <w:szCs w:val="20"/>
    </w:rPr>
  </w:style>
  <w:style w:type="character" w:customStyle="1" w:styleId="2Char">
    <w:name w:val="제목 2 Char"/>
    <w:link w:val="2"/>
    <w:rsid w:val="00082E48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simplebullet">
    <w:name w:val="simple bullet"/>
    <w:basedOn w:val="a"/>
    <w:rsid w:val="00C05768"/>
    <w:pPr>
      <w:spacing w:line="0" w:lineRule="atLeast"/>
      <w:jc w:val="left"/>
    </w:pPr>
    <w:rPr>
      <w:rFonts w:ascii="맑은 고딕" w:eastAsia="맑은 고딕" w:hAnsi="맑은 고딕" w:cs="바탕"/>
      <w:kern w:val="0"/>
      <w:sz w:val="22"/>
      <w:szCs w:val="20"/>
    </w:rPr>
  </w:style>
  <w:style w:type="paragraph" w:customStyle="1" w:styleId="new1">
    <w:name w:val="new 스타일1"/>
    <w:basedOn w:val="a"/>
    <w:link w:val="new1Char"/>
    <w:qFormat/>
    <w:rsid w:val="001940D1"/>
    <w:pPr>
      <w:widowControl/>
      <w:numPr>
        <w:numId w:val="5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굴림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8B2942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new1Char">
    <w:name w:val="new 스타일1 Char"/>
    <w:link w:val="new1"/>
    <w:rsid w:val="001940D1"/>
    <w:rPr>
      <w:rFonts w:ascii="맑은 고딕" w:eastAsia="맑은 고딕" w:hAnsi="맑은 고딕" w:cs="굴림"/>
      <w:sz w:val="22"/>
      <w:szCs w:val="24"/>
    </w:rPr>
  </w:style>
  <w:style w:type="character" w:customStyle="1" w:styleId="userstorystyleChar">
    <w:name w:val="user story style Char"/>
    <w:link w:val="userstorystyle"/>
    <w:rsid w:val="008B2942"/>
    <w:rPr>
      <w:rFonts w:ascii="맑은 고딕" w:eastAsia="맑은 고딕" w:hAnsi="맑은 고딕" w:cs="굴림"/>
      <w:b/>
      <w:bCs/>
      <w:sz w:val="22"/>
      <w:szCs w:val="24"/>
    </w:rPr>
  </w:style>
  <w:style w:type="paragraph" w:customStyle="1" w:styleId="text-size-chat">
    <w:name w:val="text-size-chat"/>
    <w:basedOn w:val="a"/>
    <w:rsid w:val="00C555B1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6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40B2C-D7C6-41F5-9A47-61A4E0CB9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Use-Case Model Template.dot</Template>
  <TotalTime>1294</TotalTime>
  <Pages>17</Pages>
  <Words>2574</Words>
  <Characters>8417</Characters>
  <Application>Microsoft Office Word</Application>
  <DocSecurity>0</DocSecurity>
  <Lines>561</Lines>
  <Paragraphs>439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10552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김학찬</cp:lastModifiedBy>
  <cp:revision>49</cp:revision>
  <cp:lastPrinted>2001-05-08T04:49:00Z</cp:lastPrinted>
  <dcterms:created xsi:type="dcterms:W3CDTF">2011-10-04T16:09:00Z</dcterms:created>
  <dcterms:modified xsi:type="dcterms:W3CDTF">2026-04-04T15:49:00Z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6aa0fadfbbdcecb2d22c6a2b849b9026b5f3730b8d106e8a3147dda4d9f8dde5</vt:lpwstr>
  </property>
</Properties>
</file>